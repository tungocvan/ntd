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DEA7" w14:textId="7C7209D9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sz w:val="26"/>
          <w:szCs w:val="28"/>
        </w:rPr>
        <w:t xml:space="preserve">  </w:t>
      </w:r>
      <w:r w:rsidRPr="00E27892">
        <w:rPr>
          <w:rFonts w:ascii="Times New Roman" w:hAnsi="Times New Roman"/>
          <w:sz w:val="26"/>
          <w:szCs w:val="28"/>
        </w:rPr>
        <w:tab/>
        <w:t xml:space="preserve">ỦY BAN NHÂN DÂN </w:t>
      </w:r>
      <w:r w:rsidR="0005655A" w:rsidRPr="00E27892">
        <w:rPr>
          <w:rFonts w:ascii="Times New Roman" w:hAnsi="Times New Roman"/>
          <w:sz w:val="26"/>
          <w:szCs w:val="28"/>
        </w:rPr>
        <w:t xml:space="preserve">PHƯỜNG </w:t>
      </w:r>
      <w:r w:rsidR="00EF7EE0">
        <w:rPr>
          <w:rFonts w:ascii="Times New Roman" w:hAnsi="Times New Roman"/>
          <w:sz w:val="26"/>
          <w:szCs w:val="28"/>
        </w:rPr>
        <w:t>PHÚ</w:t>
      </w:r>
      <w:r w:rsidR="0005655A" w:rsidRPr="00E27892">
        <w:rPr>
          <w:rFonts w:ascii="Times New Roman" w:hAnsi="Times New Roman"/>
          <w:sz w:val="26"/>
          <w:szCs w:val="28"/>
        </w:rPr>
        <w:t xml:space="preserve"> THUẬN</w:t>
      </w:r>
      <w:r w:rsidRPr="00E27892">
        <w:rPr>
          <w:rFonts w:ascii="Times New Roman" w:hAnsi="Times New Roman"/>
          <w:sz w:val="26"/>
          <w:szCs w:val="28"/>
        </w:rPr>
        <w:tab/>
      </w:r>
      <w:r w:rsidRPr="00E27892">
        <w:rPr>
          <w:rFonts w:ascii="Times New Roman" w:hAnsi="Times New Roman"/>
          <w:b/>
          <w:sz w:val="26"/>
          <w:szCs w:val="28"/>
        </w:rPr>
        <w:t>CỘNG HÒA XÃ HỘI CHỦ NGHĨA VIỆT NAM</w:t>
      </w:r>
    </w:p>
    <w:p w14:paraId="79DEB45C" w14:textId="65DD6EDC" w:rsidR="002500E0" w:rsidRPr="00E27892" w:rsidRDefault="002500E0" w:rsidP="00F107AD">
      <w:pPr>
        <w:tabs>
          <w:tab w:val="center" w:pos="2552"/>
          <w:tab w:val="center" w:pos="8222"/>
        </w:tabs>
        <w:rPr>
          <w:rFonts w:ascii="Times New Roman" w:hAnsi="Times New Roman"/>
          <w:b/>
          <w:sz w:val="26"/>
          <w:szCs w:val="28"/>
        </w:rPr>
      </w:pPr>
      <w:r w:rsidRPr="00E27892">
        <w:rPr>
          <w:rFonts w:ascii="Times New Roman" w:hAnsi="Times New Roman"/>
          <w:b/>
          <w:sz w:val="26"/>
          <w:szCs w:val="28"/>
        </w:rPr>
        <w:t xml:space="preserve">  </w:t>
      </w:r>
      <w:r w:rsidRPr="00E27892">
        <w:rPr>
          <w:rFonts w:ascii="Times New Roman" w:hAnsi="Times New Roman"/>
          <w:b/>
          <w:sz w:val="26"/>
          <w:szCs w:val="28"/>
        </w:rPr>
        <w:tab/>
        <w:t xml:space="preserve">TRƯỜNG TIỂU HỌC NGUYỄN </w:t>
      </w:r>
      <w:r w:rsidR="00EF7EE0">
        <w:rPr>
          <w:rFonts w:ascii="Times New Roman" w:hAnsi="Times New Roman"/>
          <w:b/>
          <w:sz w:val="26"/>
          <w:szCs w:val="28"/>
        </w:rPr>
        <w:t>VĂN HƯỞNG</w:t>
      </w:r>
      <w:r w:rsidRPr="00E27892">
        <w:rPr>
          <w:rFonts w:ascii="Times New Roman" w:hAnsi="Times New Roman"/>
          <w:b/>
          <w:sz w:val="26"/>
          <w:szCs w:val="28"/>
        </w:rPr>
        <w:t xml:space="preserve"> </w:t>
      </w:r>
      <w:r w:rsidRPr="00E27892">
        <w:rPr>
          <w:rFonts w:ascii="Times New Roman" w:hAnsi="Times New Roman"/>
          <w:b/>
          <w:sz w:val="26"/>
          <w:szCs w:val="28"/>
        </w:rPr>
        <w:tab/>
        <w:t xml:space="preserve">Độc </w:t>
      </w:r>
      <w:r w:rsidR="004243AB" w:rsidRPr="00E27892">
        <w:rPr>
          <w:rFonts w:ascii="Times New Roman" w:hAnsi="Times New Roman"/>
          <w:b/>
          <w:sz w:val="26"/>
          <w:szCs w:val="28"/>
        </w:rPr>
        <w:t>l</w:t>
      </w:r>
      <w:r w:rsidRPr="00E27892">
        <w:rPr>
          <w:rFonts w:ascii="Times New Roman" w:hAnsi="Times New Roman"/>
          <w:b/>
          <w:sz w:val="26"/>
          <w:szCs w:val="28"/>
        </w:rPr>
        <w:t xml:space="preserve">ập – Tự </w:t>
      </w:r>
      <w:r w:rsidR="004243AB" w:rsidRPr="00E27892">
        <w:rPr>
          <w:rFonts w:ascii="Times New Roman" w:hAnsi="Times New Roman"/>
          <w:b/>
          <w:sz w:val="26"/>
          <w:szCs w:val="28"/>
        </w:rPr>
        <w:t>d</w:t>
      </w:r>
      <w:r w:rsidRPr="00E27892">
        <w:rPr>
          <w:rFonts w:ascii="Times New Roman" w:hAnsi="Times New Roman"/>
          <w:b/>
          <w:sz w:val="26"/>
          <w:szCs w:val="28"/>
        </w:rPr>
        <w:t xml:space="preserve">o – Hạnh </w:t>
      </w:r>
      <w:r w:rsidR="004243AB" w:rsidRPr="00E27892">
        <w:rPr>
          <w:rFonts w:ascii="Times New Roman" w:hAnsi="Times New Roman"/>
          <w:b/>
          <w:sz w:val="26"/>
          <w:szCs w:val="28"/>
        </w:rPr>
        <w:t>p</w:t>
      </w:r>
      <w:r w:rsidRPr="00E27892">
        <w:rPr>
          <w:rFonts w:ascii="Times New Roman" w:hAnsi="Times New Roman"/>
          <w:b/>
          <w:sz w:val="26"/>
          <w:szCs w:val="28"/>
        </w:rPr>
        <w:t xml:space="preserve">húc </w:t>
      </w:r>
    </w:p>
    <w:p w14:paraId="6FBA2BD3" w14:textId="42EB32E0" w:rsidR="002500E0" w:rsidRPr="00E27892" w:rsidRDefault="00FE4A34" w:rsidP="000F721A">
      <w:pPr>
        <w:tabs>
          <w:tab w:val="center" w:pos="2552"/>
          <w:tab w:val="center" w:pos="8080"/>
        </w:tabs>
        <w:rPr>
          <w:rFonts w:ascii="Times New Roman" w:hAnsi="Times New Roman"/>
          <w:sz w:val="18"/>
        </w:rPr>
      </w:pPr>
      <w:r>
        <w:rPr>
          <w:rFonts w:ascii="Times New Roman" w:hAnsi="Times New Roman"/>
          <w:noProof/>
          <w:sz w:val="26"/>
          <w:szCs w:val="28"/>
        </w:rPr>
        <w:pict w14:anchorId="73E4D4B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7" type="#_x0000_t32" style="position:absolute;margin-left:329.25pt;margin-top:.65pt;width:163.5pt;height:0;z-index:251656192" o:connectortype="straight"/>
        </w:pict>
      </w:r>
      <w:r>
        <w:rPr>
          <w:rFonts w:ascii="Times New Roman" w:hAnsi="Times New Roman"/>
          <w:noProof/>
          <w:sz w:val="26"/>
          <w:szCs w:val="28"/>
        </w:rPr>
        <w:pict w14:anchorId="2CC16E36">
          <v:shape id="_x0000_s1076" type="#_x0000_t32" style="position:absolute;margin-left:66.75pt;margin-top:2.9pt;width:114pt;height:0;z-index:251655168" o:connectortype="straight"/>
        </w:pict>
      </w:r>
      <w:r w:rsidR="000F721A" w:rsidRPr="00E27892">
        <w:rPr>
          <w:rFonts w:ascii="Times New Roman" w:hAnsi="Times New Roman"/>
          <w:sz w:val="26"/>
          <w:szCs w:val="28"/>
        </w:rPr>
        <w:tab/>
      </w:r>
      <w:r w:rsidR="002500E0" w:rsidRPr="00E27892">
        <w:rPr>
          <w:rFonts w:ascii="Times New Roman" w:hAnsi="Times New Roman"/>
          <w:sz w:val="26"/>
          <w:szCs w:val="28"/>
        </w:rPr>
        <w:t xml:space="preserve"> </w:t>
      </w:r>
    </w:p>
    <w:p w14:paraId="543027FA" w14:textId="02DFEC13" w:rsidR="002500E0" w:rsidRPr="00E27892" w:rsidRDefault="00FE4A34" w:rsidP="002500E0">
      <w:pPr>
        <w:pStyle w:val="Heading1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noProof/>
        </w:rPr>
        <w:pict w14:anchorId="02966827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85" type="#_x0000_t202" style="position:absolute;left:0;text-align:left;margin-left:452.25pt;margin-top:6.35pt;width:114.5pt;height:23pt;z-index:251658240;visibility:visible;mso-wrap-distance-top:3.6pt;mso-wrap-distance-bottom:3.6pt;mso-width-relative:margin;mso-height-relative:margin" filled="f">
            <v:textbox style="mso-next-textbox:#Text Box 2">
              <w:txbxContent>
                <w:p w14:paraId="50A88907" w14:textId="0BA73250" w:rsidR="007C4A1B" w:rsidRPr="007C4A1B" w:rsidRDefault="00C16A9B" w:rsidP="007C4A1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${</w:t>
                  </w:r>
                  <w:r w:rsidR="007C4A1B" w:rsidRPr="007C4A1B">
                    <w:rPr>
                      <w:rFonts w:ascii="Times New Roman" w:hAnsi="Times New Roman"/>
                      <w:szCs w:val="24"/>
                    </w:rPr>
                    <w:t>MaHoSo</w:t>
                  </w:r>
                  <w:r w:rsidR="007C4A1B">
                    <w:rPr>
                      <w:rFonts w:ascii="Times New Roman" w:hAnsi="Times New Roman"/>
                      <w:szCs w:val="24"/>
                    </w:rPr>
                    <w:t>}</w:t>
                  </w:r>
                </w:p>
                <w:p w14:paraId="610358CC" w14:textId="6C9DA77C" w:rsidR="006B3DFA" w:rsidRPr="008A254C" w:rsidRDefault="00C16A9B">
                  <w:pPr>
                    <w:rPr>
                      <w:rFonts w:ascii="Times New Roman" w:hAnsi="Times New Roman"/>
                      <w:szCs w:val="24"/>
                    </w:rPr>
                  </w:pPr>
                  <w:r>
                    <w:rPr>
                      <w:rFonts w:ascii="Times New Roman" w:hAnsi="Times New Roman"/>
                      <w:szCs w:val="24"/>
                    </w:rPr>
                    <w:t>}</w:t>
                  </w:r>
                </w:p>
              </w:txbxContent>
            </v:textbox>
          </v:shape>
        </w:pict>
      </w:r>
      <w:r w:rsidR="002500E0" w:rsidRPr="00E27892">
        <w:rPr>
          <w:rFonts w:ascii="Times New Roman" w:hAnsi="Times New Roman"/>
          <w:szCs w:val="28"/>
        </w:rPr>
        <w:t xml:space="preserve">  </w:t>
      </w:r>
    </w:p>
    <w:p w14:paraId="567A7211" w14:textId="3313C365" w:rsidR="002500E0" w:rsidRPr="00E27892" w:rsidRDefault="002500E0" w:rsidP="00342719">
      <w:pPr>
        <w:pStyle w:val="Heading1"/>
        <w:rPr>
          <w:rFonts w:ascii="Times New Roman" w:hAnsi="Times New Roman"/>
          <w:sz w:val="30"/>
          <w:szCs w:val="28"/>
        </w:rPr>
      </w:pPr>
      <w:r w:rsidRPr="00E27892">
        <w:rPr>
          <w:rFonts w:ascii="Times New Roman" w:hAnsi="Times New Roman"/>
          <w:sz w:val="30"/>
          <w:szCs w:val="28"/>
        </w:rPr>
        <w:t>ĐƠN ĐĂNG KÝ NHẬP HỌC LỚP MỘT</w:t>
      </w:r>
    </w:p>
    <w:p w14:paraId="3276E49F" w14:textId="3C31A09E" w:rsidR="002500E0" w:rsidRPr="00E27892" w:rsidRDefault="002500E0" w:rsidP="005A5C5C">
      <w:pPr>
        <w:pStyle w:val="Heading2"/>
        <w:rPr>
          <w:rFonts w:ascii="Times New Roman" w:hAnsi="Times New Roman"/>
          <w:szCs w:val="28"/>
        </w:rPr>
      </w:pPr>
      <w:r w:rsidRPr="00E27892">
        <w:rPr>
          <w:rFonts w:ascii="Times New Roman" w:hAnsi="Times New Roman"/>
          <w:szCs w:val="28"/>
        </w:rPr>
        <w:t>Năm học 20</w:t>
      </w:r>
      <w:r w:rsidR="00AE316D" w:rsidRPr="00E27892">
        <w:rPr>
          <w:rFonts w:ascii="Times New Roman" w:hAnsi="Times New Roman"/>
          <w:szCs w:val="28"/>
        </w:rPr>
        <w:t>2</w:t>
      </w:r>
      <w:r w:rsidR="0005655A" w:rsidRPr="00E27892">
        <w:rPr>
          <w:rFonts w:ascii="Times New Roman" w:hAnsi="Times New Roman"/>
          <w:szCs w:val="28"/>
        </w:rPr>
        <w:t>6</w:t>
      </w:r>
      <w:r w:rsidRPr="00E27892">
        <w:rPr>
          <w:rFonts w:ascii="Times New Roman" w:hAnsi="Times New Roman"/>
          <w:szCs w:val="28"/>
        </w:rPr>
        <w:t xml:space="preserve"> – </w:t>
      </w:r>
      <w:r w:rsidR="005A5C5C" w:rsidRPr="00E27892">
        <w:rPr>
          <w:rFonts w:ascii="Times New Roman" w:hAnsi="Times New Roman"/>
          <w:szCs w:val="28"/>
        </w:rPr>
        <w:t>202</w:t>
      </w:r>
      <w:r w:rsidR="0005655A" w:rsidRPr="00E27892">
        <w:rPr>
          <w:rFonts w:ascii="Times New Roman" w:hAnsi="Times New Roman"/>
          <w:szCs w:val="28"/>
        </w:rPr>
        <w:t>7</w:t>
      </w:r>
    </w:p>
    <w:p w14:paraId="4EAC93F3" w14:textId="435CB476" w:rsidR="00D8269B" w:rsidRPr="00E27892" w:rsidRDefault="00FE4A34" w:rsidP="00D8269B">
      <w:pPr>
        <w:rPr>
          <w:rFonts w:ascii="Times New Roman" w:hAnsi="Times New Roman"/>
          <w:sz w:val="12"/>
          <w:szCs w:val="8"/>
        </w:rPr>
      </w:pPr>
      <w:r>
        <w:rPr>
          <w:rFonts w:ascii="Times New Roman" w:hAnsi="Times New Roman"/>
          <w:noProof/>
          <w:sz w:val="12"/>
          <w:szCs w:val="8"/>
        </w:rPr>
        <w:pict w14:anchorId="5683DE52">
          <v:shape id="_x0000_s1118" type="#_x0000_t32" style="position:absolute;margin-left:248.45pt;margin-top:.5pt;width:65.1pt;height:0;z-index:251679744" o:connectortype="straight"/>
        </w:pict>
      </w:r>
    </w:p>
    <w:p w14:paraId="162D7790" w14:textId="3773FC22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  <w:r w:rsidRPr="00E27892">
        <w:rPr>
          <w:rFonts w:ascii="Times New Roman" w:hAnsi="Times New Roman"/>
          <w:b/>
          <w:sz w:val="28"/>
          <w:szCs w:val="28"/>
          <w:u w:val="single"/>
        </w:rPr>
        <w:t>Kính gửi:</w:t>
      </w:r>
      <w:r w:rsidRPr="00E27892">
        <w:rPr>
          <w:rFonts w:ascii="Times New Roman" w:hAnsi="Times New Roman"/>
          <w:b/>
          <w:sz w:val="28"/>
          <w:szCs w:val="28"/>
        </w:rPr>
        <w:t xml:space="preserve">   Hội đồng tuyển sinh lớp 1 </w:t>
      </w:r>
      <w:r w:rsidR="00C66AB5" w:rsidRPr="00E27892">
        <w:rPr>
          <w:rFonts w:ascii="Times New Roman" w:hAnsi="Times New Roman"/>
          <w:b/>
          <w:sz w:val="28"/>
          <w:szCs w:val="28"/>
        </w:rPr>
        <w:t>T</w:t>
      </w:r>
      <w:r w:rsidRPr="00E27892">
        <w:rPr>
          <w:rFonts w:ascii="Times New Roman" w:hAnsi="Times New Roman"/>
          <w:b/>
          <w:sz w:val="28"/>
          <w:szCs w:val="28"/>
        </w:rPr>
        <w:t xml:space="preserve">rường Tiểu học Nguyễn </w:t>
      </w:r>
      <w:r w:rsidR="00EF7EE0">
        <w:rPr>
          <w:rFonts w:ascii="Times New Roman" w:hAnsi="Times New Roman"/>
          <w:b/>
          <w:sz w:val="28"/>
          <w:szCs w:val="28"/>
        </w:rPr>
        <w:t>Văn Hưởng</w:t>
      </w:r>
    </w:p>
    <w:p w14:paraId="695093F2" w14:textId="72A110AA" w:rsidR="002500E0" w:rsidRPr="00E27892" w:rsidRDefault="002500E0" w:rsidP="002500E0">
      <w:pPr>
        <w:ind w:left="1440"/>
        <w:rPr>
          <w:rFonts w:ascii="Times New Roman" w:hAnsi="Times New Roman"/>
          <w:b/>
          <w:sz w:val="28"/>
          <w:szCs w:val="28"/>
        </w:rPr>
      </w:pP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9"/>
        <w:gridCol w:w="1502"/>
        <w:gridCol w:w="62"/>
        <w:gridCol w:w="1199"/>
        <w:gridCol w:w="1042"/>
        <w:gridCol w:w="378"/>
        <w:gridCol w:w="1441"/>
        <w:gridCol w:w="482"/>
        <w:gridCol w:w="2216"/>
      </w:tblGrid>
      <w:tr w:rsidR="001E373F" w:rsidRPr="00A00152" w14:paraId="4BA94EAC" w14:textId="77777777" w:rsidTr="009B3A19">
        <w:trPr>
          <w:trHeight w:val="554"/>
        </w:trPr>
        <w:tc>
          <w:tcPr>
            <w:tcW w:w="2511" w:type="dxa"/>
          </w:tcPr>
          <w:p w14:paraId="6E05D679" w14:textId="795C6D6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học sinh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075" w:type="dxa"/>
            <w:gridSpan w:val="5"/>
          </w:tcPr>
          <w:p w14:paraId="45A681E6" w14:textId="6A6E3FA5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HoVaTenHocSinh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${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t>HoVaTenHocSinh</w:t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}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FD22C00" w14:textId="6AD0B75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Giới tính (Nam/Nữ):</w:t>
            </w:r>
          </w:p>
        </w:tc>
        <w:tc>
          <w:tcPr>
            <w:tcW w:w="2230" w:type="dxa"/>
          </w:tcPr>
          <w:p w14:paraId="5CEEAE80" w14:textId="229B895C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GioiTinh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EE864C7" w14:textId="77777777" w:rsidTr="009B3A19">
        <w:tc>
          <w:tcPr>
            <w:tcW w:w="2511" w:type="dxa"/>
          </w:tcPr>
          <w:p w14:paraId="393C0516" w14:textId="78239CB3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Ngày sinh:</w:t>
            </w:r>
          </w:p>
        </w:tc>
        <w:tc>
          <w:tcPr>
            <w:tcW w:w="1436" w:type="dxa"/>
            <w:gridSpan w:val="2"/>
          </w:tcPr>
          <w:p w14:paraId="4E9BE659" w14:textId="1C0C289D" w:rsidR="009838EC" w:rsidRPr="009E6489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instrText>MERGEFIELD NgaySinh \* MERGEFORMAT</w:instrTex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9E6489">
              <w:rPr>
                <w:rFonts w:ascii="Times New Roman" w:hAnsi="Times New Roman"/>
                <w:b/>
                <w:bCs/>
                <w:szCs w:val="24"/>
              </w:rPr>
              <w:t>${</w: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t>NgaySinh</w:t>
            </w:r>
            <w:r w:rsidR="00B41291" w:rsidRPr="009E6489">
              <w:rPr>
                <w:rFonts w:ascii="Times New Roman" w:hAnsi="Times New Roman"/>
                <w:b/>
                <w:bCs/>
                <w:szCs w:val="24"/>
              </w:rPr>
              <w:t>}</w:t>
            </w:r>
            <w:r w:rsidRPr="009E6489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4DE0B780" w14:textId="7D56EBDA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Dân tộc:</w:t>
            </w:r>
          </w:p>
        </w:tc>
        <w:tc>
          <w:tcPr>
            <w:tcW w:w="1420" w:type="dxa"/>
            <w:gridSpan w:val="2"/>
          </w:tcPr>
          <w:p w14:paraId="40EC9B2B" w14:textId="3134F387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DanToc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DanToc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50098927" w14:textId="2D0B8388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Mã định danh:</w:t>
            </w:r>
          </w:p>
        </w:tc>
        <w:tc>
          <w:tcPr>
            <w:tcW w:w="2230" w:type="dxa"/>
          </w:tcPr>
          <w:p w14:paraId="18DF706B" w14:textId="63E8B882" w:rsidR="009838EC" w:rsidRPr="00A00152" w:rsidRDefault="009838EC" w:rsidP="00D62E36">
            <w:pPr>
              <w:rPr>
                <w:rFonts w:ascii="Times New Roman" w:hAnsi="Times New Roman"/>
                <w:b/>
                <w:bCs/>
                <w:szCs w:val="24"/>
              </w:rPr>
            </w:pP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instrText>MERGEFIELD MaDinhDanh \* MERGEFORMAT</w:instrTex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${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t>MaDinhDanh</w:t>
            </w:r>
            <w:r w:rsidR="00B41291" w:rsidRPr="00A00152">
              <w:rPr>
                <w:rFonts w:ascii="Times New Roman" w:hAnsi="Times New Roman"/>
                <w:b/>
                <w:bCs/>
                <w:szCs w:val="24"/>
              </w:rPr>
              <w:t>}</w:t>
            </w:r>
            <w:r w:rsidRPr="00A00152">
              <w:rPr>
                <w:rFonts w:ascii="Times New Roman" w:hAnsi="Times New Roman"/>
                <w:b/>
                <w:bCs/>
                <w:szCs w:val="24"/>
              </w:rPr>
              <w:fldChar w:fldCharType="end"/>
            </w:r>
          </w:p>
        </w:tc>
      </w:tr>
      <w:tr w:rsidR="001E373F" w:rsidRPr="00A00152" w14:paraId="5C63A8D8" w14:textId="77777777" w:rsidTr="009B3A19">
        <w:tc>
          <w:tcPr>
            <w:tcW w:w="2511" w:type="dxa"/>
          </w:tcPr>
          <w:p w14:paraId="61C1B97B" w14:textId="0DD63B91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Quốc tịch:</w:t>
            </w:r>
          </w:p>
        </w:tc>
        <w:tc>
          <w:tcPr>
            <w:tcW w:w="1436" w:type="dxa"/>
            <w:gridSpan w:val="2"/>
          </w:tcPr>
          <w:p w14:paraId="5FF58B4F" w14:textId="4E163EAA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QuocTich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QuocTich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219" w:type="dxa"/>
          </w:tcPr>
          <w:p w14:paraId="69EE378E" w14:textId="7E0075AD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Tôn giáo:</w:t>
            </w:r>
          </w:p>
        </w:tc>
        <w:tc>
          <w:tcPr>
            <w:tcW w:w="1420" w:type="dxa"/>
            <w:gridSpan w:val="2"/>
          </w:tcPr>
          <w:p w14:paraId="72D624F7" w14:textId="250EDAB9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TonGiao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TonGiao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955" w:type="dxa"/>
            <w:gridSpan w:val="2"/>
          </w:tcPr>
          <w:p w14:paraId="1C550487" w14:textId="4698F60F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color w:val="000000"/>
                <w:szCs w:val="24"/>
              </w:rPr>
              <w:t>SĐT (EnetViet):</w:t>
            </w:r>
          </w:p>
        </w:tc>
        <w:tc>
          <w:tcPr>
            <w:tcW w:w="2230" w:type="dxa"/>
          </w:tcPr>
          <w:p w14:paraId="049B7EFF" w14:textId="013838D0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SDTEnetViet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SDTEnetViet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02318E5B" w14:textId="77777777" w:rsidTr="009B3A19">
        <w:tc>
          <w:tcPr>
            <w:tcW w:w="2511" w:type="dxa"/>
          </w:tcPr>
          <w:p w14:paraId="3BEAFEF9" w14:textId="130DF75C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Nơi sinh:</w:t>
            </w:r>
          </w:p>
        </w:tc>
        <w:tc>
          <w:tcPr>
            <w:tcW w:w="8260" w:type="dxa"/>
            <w:gridSpan w:val="8"/>
          </w:tcPr>
          <w:p w14:paraId="21EFA8F5" w14:textId="14CCB255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NoiSinh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6F09109" w14:textId="77777777" w:rsidTr="009B3A19">
        <w:tc>
          <w:tcPr>
            <w:tcW w:w="2511" w:type="dxa"/>
          </w:tcPr>
          <w:p w14:paraId="53CF6A05" w14:textId="63AE3F80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Nơi đăng ký khai sinh:</w:t>
            </w:r>
          </w:p>
        </w:tc>
        <w:tc>
          <w:tcPr>
            <w:tcW w:w="8260" w:type="dxa"/>
            <w:gridSpan w:val="8"/>
          </w:tcPr>
          <w:p w14:paraId="07CB8D18" w14:textId="60DB7D13" w:rsidR="009838EC" w:rsidRPr="00A00152" w:rsidRDefault="008715E7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${Noi</w:t>
            </w:r>
            <w:r w:rsidR="00535596">
              <w:rPr>
                <w:rFonts w:ascii="Times New Roman" w:hAnsi="Times New Roman"/>
                <w:szCs w:val="24"/>
              </w:rPr>
              <w:t>DangKyKhai</w:t>
            </w:r>
            <w:r w:rsidRPr="00A00152">
              <w:rPr>
                <w:rFonts w:ascii="Times New Roman" w:hAnsi="Times New Roman"/>
                <w:szCs w:val="24"/>
              </w:rPr>
              <w:t>Sinh</w:t>
            </w:r>
            <w:r>
              <w:rPr>
                <w:rFonts w:ascii="Times New Roman" w:hAnsi="Times New Roman"/>
                <w:szCs w:val="24"/>
              </w:rPr>
              <w:t>Px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="000277D2">
              <w:rPr>
                <w:rFonts w:ascii="Times New Roman" w:hAnsi="Times New Roman"/>
                <w:szCs w:val="24"/>
              </w:rPr>
              <w:t xml:space="preserve"> , </w: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0277D2" w:rsidRPr="00A00152">
              <w:rPr>
                <w:rFonts w:ascii="Times New Roman" w:hAnsi="Times New Roman"/>
                <w:szCs w:val="24"/>
              </w:rPr>
              <w:instrText>MERGEFIELD NoiSinh \* MERGEFORMAT</w:instrTex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0277D2" w:rsidRPr="00A00152">
              <w:rPr>
                <w:rFonts w:ascii="Times New Roman" w:hAnsi="Times New Roman"/>
                <w:szCs w:val="24"/>
              </w:rPr>
              <w:t>${Noi</w:t>
            </w:r>
            <w:r w:rsidR="00535596">
              <w:rPr>
                <w:rFonts w:ascii="Times New Roman" w:hAnsi="Times New Roman"/>
                <w:szCs w:val="24"/>
              </w:rPr>
              <w:t>DangKyKhai</w:t>
            </w:r>
            <w:r w:rsidR="000277D2" w:rsidRPr="00A00152">
              <w:rPr>
                <w:rFonts w:ascii="Times New Roman" w:hAnsi="Times New Roman"/>
                <w:szCs w:val="24"/>
              </w:rPr>
              <w:t>Sinh</w:t>
            </w:r>
            <w:r w:rsidR="000277D2">
              <w:rPr>
                <w:rFonts w:ascii="Times New Roman" w:hAnsi="Times New Roman"/>
                <w:szCs w:val="24"/>
              </w:rPr>
              <w:t>Tt</w:t>
            </w:r>
            <w:r w:rsidR="000277D2" w:rsidRPr="00A00152">
              <w:rPr>
                <w:rFonts w:ascii="Times New Roman" w:hAnsi="Times New Roman"/>
                <w:szCs w:val="24"/>
              </w:rPr>
              <w:t>}</w:t>
            </w:r>
            <w:r w:rsidR="000277D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9838EC" w:rsidRPr="00A00152" w14:paraId="2E6F0AF2" w14:textId="77777777" w:rsidTr="009B3A19">
        <w:tc>
          <w:tcPr>
            <w:tcW w:w="2511" w:type="dxa"/>
          </w:tcPr>
          <w:p w14:paraId="7C66BD33" w14:textId="1C742AFB" w:rsidR="009838EC" w:rsidRPr="00A00152" w:rsidRDefault="009838EC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Quê quán:</w:t>
            </w:r>
          </w:p>
        </w:tc>
        <w:tc>
          <w:tcPr>
            <w:tcW w:w="8260" w:type="dxa"/>
            <w:gridSpan w:val="8"/>
          </w:tcPr>
          <w:p w14:paraId="7791C63D" w14:textId="7FD67CAF" w:rsidR="009838EC" w:rsidRPr="00A00152" w:rsidRDefault="009838EC" w:rsidP="00D62E36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QueQuan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QueQuan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2E09F435" w14:textId="77777777" w:rsidTr="009B3A19">
        <w:tc>
          <w:tcPr>
            <w:tcW w:w="2511" w:type="dxa"/>
          </w:tcPr>
          <w:p w14:paraId="4B413CEA" w14:textId="09913316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Địa chỉ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b/>
                <w:szCs w:val="24"/>
              </w:rPr>
              <w:t>thường trú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1372" w:type="dxa"/>
          </w:tcPr>
          <w:p w14:paraId="20CACD07" w14:textId="0E1574A3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Số nhà:</w:t>
            </w:r>
          </w:p>
        </w:tc>
        <w:tc>
          <w:tcPr>
            <w:tcW w:w="2325" w:type="dxa"/>
            <w:gridSpan w:val="3"/>
          </w:tcPr>
          <w:p w14:paraId="1F284E3A" w14:textId="615A882C" w:rsidR="009838EC" w:rsidRPr="00A00152" w:rsidRDefault="009838EC" w:rsidP="006E72D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TTSN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684DC1E3" w14:textId="2545DF3D" w:rsidR="009838EC" w:rsidRPr="00A00152" w:rsidRDefault="009838EC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Đường:</w:t>
            </w:r>
          </w:p>
        </w:tc>
        <w:tc>
          <w:tcPr>
            <w:tcW w:w="2720" w:type="dxa"/>
            <w:gridSpan w:val="2"/>
          </w:tcPr>
          <w:p w14:paraId="3EFDEA15" w14:textId="4DC91FB3" w:rsidR="009838EC" w:rsidRPr="00A00152" w:rsidRDefault="009838EC" w:rsidP="0005655A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TTD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3662C3CE" w14:textId="77777777" w:rsidTr="009B3A19">
        <w:tc>
          <w:tcPr>
            <w:tcW w:w="2511" w:type="dxa"/>
          </w:tcPr>
          <w:p w14:paraId="45A56341" w14:textId="06B9B770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Khu phố: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TTKP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372" w:type="dxa"/>
          </w:tcPr>
          <w:p w14:paraId="74DD82FC" w14:textId="033DCF0D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Phường/xã:</w:t>
            </w:r>
          </w:p>
        </w:tc>
        <w:tc>
          <w:tcPr>
            <w:tcW w:w="2325" w:type="dxa"/>
            <w:gridSpan w:val="3"/>
          </w:tcPr>
          <w:p w14:paraId="70F6FD99" w14:textId="600B7D74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TTPX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4E6BC0C1" w14:textId="79954666" w:rsidR="00D75ABD" w:rsidRPr="00A00152" w:rsidRDefault="00D75ABD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Tỉnh/thành phố:</w:t>
            </w:r>
          </w:p>
        </w:tc>
        <w:tc>
          <w:tcPr>
            <w:tcW w:w="2720" w:type="dxa"/>
            <w:gridSpan w:val="2"/>
          </w:tcPr>
          <w:p w14:paraId="0E2ED9B6" w14:textId="4236CEC0" w:rsidR="00D75ABD" w:rsidRPr="00A00152" w:rsidRDefault="001E373F" w:rsidP="0005655A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TTTTP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44CF6AAD" w14:textId="77777777" w:rsidTr="009B3A19">
        <w:tc>
          <w:tcPr>
            <w:tcW w:w="2511" w:type="dxa"/>
          </w:tcPr>
          <w:p w14:paraId="7374974E" w14:textId="272BCD0C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Nơi ở hiện tại:</w:t>
            </w:r>
          </w:p>
        </w:tc>
        <w:tc>
          <w:tcPr>
            <w:tcW w:w="1372" w:type="dxa"/>
          </w:tcPr>
          <w:p w14:paraId="5ADD7655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Số nhà:</w:t>
            </w:r>
          </w:p>
        </w:tc>
        <w:tc>
          <w:tcPr>
            <w:tcW w:w="2325" w:type="dxa"/>
            <w:gridSpan w:val="3"/>
          </w:tcPr>
          <w:p w14:paraId="7D118367" w14:textId="11A0D40C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HTSN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23EAEF2B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Đường:</w:t>
            </w:r>
          </w:p>
        </w:tc>
        <w:tc>
          <w:tcPr>
            <w:tcW w:w="2720" w:type="dxa"/>
            <w:gridSpan w:val="2"/>
          </w:tcPr>
          <w:p w14:paraId="06E61C11" w14:textId="72AB784D" w:rsidR="00D75ABD" w:rsidRPr="00A00152" w:rsidRDefault="001E373F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ThuongTruDuong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HTD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1E373F" w:rsidRPr="00A00152" w14:paraId="1B87E370" w14:textId="77777777" w:rsidTr="009B3A19">
        <w:tc>
          <w:tcPr>
            <w:tcW w:w="2511" w:type="dxa"/>
          </w:tcPr>
          <w:p w14:paraId="643C5905" w14:textId="5A54B558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Khu phố: 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1E373F" w:rsidRPr="00A00152">
              <w:rPr>
                <w:rFonts w:ascii="Times New Roman" w:hAnsi="Times New Roman"/>
                <w:szCs w:val="24"/>
              </w:rPr>
              <w:instrText>MERGEFIELD GioiTinh \* MERGEFORMAT</w:instrTex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6648B0" w:rsidRPr="00A00152">
              <w:rPr>
                <w:rFonts w:ascii="Times New Roman" w:hAnsi="Times New Roman"/>
                <w:szCs w:val="24"/>
              </w:rPr>
              <w:t>HT</w:t>
            </w:r>
            <w:r w:rsidR="006648B0">
              <w:rPr>
                <w:rFonts w:ascii="Times New Roman" w:hAnsi="Times New Roman"/>
                <w:szCs w:val="24"/>
              </w:rPr>
              <w:t>KP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1E373F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372" w:type="dxa"/>
          </w:tcPr>
          <w:p w14:paraId="7A2FFD6A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Phường/xã:</w:t>
            </w:r>
          </w:p>
        </w:tc>
        <w:tc>
          <w:tcPr>
            <w:tcW w:w="2325" w:type="dxa"/>
            <w:gridSpan w:val="3"/>
          </w:tcPr>
          <w:p w14:paraId="1E19BB3A" w14:textId="38DFB019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HTPX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843" w:type="dxa"/>
            <w:gridSpan w:val="2"/>
          </w:tcPr>
          <w:p w14:paraId="5C307350" w14:textId="77777777" w:rsidR="00D75ABD" w:rsidRPr="00A00152" w:rsidRDefault="00D75ABD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Tỉnh/thành phố:</w:t>
            </w:r>
          </w:p>
        </w:tc>
        <w:tc>
          <w:tcPr>
            <w:tcW w:w="2720" w:type="dxa"/>
            <w:gridSpan w:val="2"/>
          </w:tcPr>
          <w:p w14:paraId="49C4BCB2" w14:textId="56B03156" w:rsidR="00D75ABD" w:rsidRPr="00A00152" w:rsidRDefault="001E373F" w:rsidP="00A5681C">
            <w:pPr>
              <w:tabs>
                <w:tab w:val="left" w:pos="3119"/>
                <w:tab w:val="left" w:pos="6804"/>
                <w:tab w:val="left" w:pos="8505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HTTTP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</w:tbl>
    <w:p w14:paraId="0EACA252" w14:textId="28440F1C" w:rsidR="002500E0" w:rsidRPr="00A00152" w:rsidRDefault="002500E0" w:rsidP="002C5D00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Học sinh đang ở chung với: </w:t>
      </w:r>
      <w:r w:rsidR="002C5D00" w:rsidRPr="00A00152">
        <w:rPr>
          <w:rFonts w:ascii="Times New Roman" w:hAnsi="Times New Roman"/>
          <w:szCs w:val="24"/>
        </w:rPr>
        <w:t xml:space="preserve"> ${OChungVoi}</w:t>
      </w:r>
    </w:p>
    <w:p w14:paraId="0FDBE295" w14:textId="08F31981" w:rsidR="002500E0" w:rsidRPr="00A00152" w:rsidRDefault="00FE4A34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F3B827A">
          <v:rect id="_x0000_s1061" style="position:absolute;left:0;text-align:left;margin-left:137.5pt;margin-top:3.3pt;width:22.45pt;height:11.2pt;z-index:251642880"/>
        </w:pict>
      </w:r>
      <w:r w:rsidR="002500E0" w:rsidRPr="00A00152">
        <w:rPr>
          <w:rFonts w:ascii="Times New Roman" w:hAnsi="Times New Roman"/>
          <w:szCs w:val="24"/>
        </w:rPr>
        <w:t xml:space="preserve">Với người nuôi dưỡng          </w:t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2500E0" w:rsidRPr="00A00152">
        <w:rPr>
          <w:rFonts w:ascii="Times New Roman" w:hAnsi="Times New Roman"/>
          <w:szCs w:val="24"/>
        </w:rPr>
        <w:t>(Quan hệ với HS …………………………………………..)</w:t>
      </w:r>
    </w:p>
    <w:p w14:paraId="12A23AC2" w14:textId="61481077" w:rsidR="002500E0" w:rsidRPr="00A00152" w:rsidRDefault="002500E0" w:rsidP="000B48BE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Học sinh là con thứ </w:t>
      </w:r>
      <w:r w:rsidR="002C5D00" w:rsidRPr="00A00152">
        <w:rPr>
          <w:rFonts w:ascii="Times New Roman" w:hAnsi="Times New Roman"/>
          <w:szCs w:val="24"/>
        </w:rPr>
        <w:t xml:space="preserve">${ConThu} </w:t>
      </w:r>
      <w:r w:rsidRPr="00A00152">
        <w:rPr>
          <w:rFonts w:ascii="Times New Roman" w:hAnsi="Times New Roman"/>
          <w:szCs w:val="24"/>
        </w:rPr>
        <w:t>trong số</w:t>
      </w:r>
      <w:r w:rsidR="002C5D00" w:rsidRPr="00A00152">
        <w:rPr>
          <w:rFonts w:ascii="Times New Roman" w:hAnsi="Times New Roman"/>
          <w:szCs w:val="24"/>
        </w:rPr>
        <w:t xml:space="preserve"> ${TSAnhChiEm}  </w:t>
      </w:r>
      <w:r w:rsidRPr="00A00152">
        <w:rPr>
          <w:rFonts w:ascii="Times New Roman" w:hAnsi="Times New Roman"/>
          <w:szCs w:val="24"/>
        </w:rPr>
        <w:t>anh, chị em</w:t>
      </w:r>
    </w:p>
    <w:tbl>
      <w:tblPr>
        <w:tblStyle w:val="TableGrid"/>
        <w:tblW w:w="1097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0"/>
        <w:gridCol w:w="2340"/>
        <w:gridCol w:w="4731"/>
      </w:tblGrid>
      <w:tr w:rsidR="000B48BE" w:rsidRPr="00A00152" w14:paraId="68F152A2" w14:textId="77777777" w:rsidTr="00A00152">
        <w:tc>
          <w:tcPr>
            <w:tcW w:w="3900" w:type="dxa"/>
          </w:tcPr>
          <w:p w14:paraId="1015207F" w14:textId="3B2C44D4" w:rsidR="000B48BE" w:rsidRPr="00A00152" w:rsidRDefault="000B48BE" w:rsidP="00DC7FEC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 xml:space="preserve">Đã hoàn thành chương trình lớp Lá               </w:t>
            </w:r>
          </w:p>
        </w:tc>
        <w:tc>
          <w:tcPr>
            <w:tcW w:w="2340" w:type="dxa"/>
          </w:tcPr>
          <w:p w14:paraId="158C6BBA" w14:textId="17AC995D" w:rsidR="000B48BE" w:rsidRPr="00A00152" w:rsidRDefault="000B48BE" w:rsidP="00DC7FE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HoanThanhLopLa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HoanThanhLopLa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4731" w:type="dxa"/>
          </w:tcPr>
          <w:p w14:paraId="6635039B" w14:textId="77777777" w:rsidR="000B48BE" w:rsidRDefault="000B48BE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Tại trường Mầm non</w:t>
            </w:r>
            <w:r w:rsidR="002C5D00" w:rsidRPr="00A00152">
              <w:rPr>
                <w:rFonts w:ascii="Times New Roman" w:hAnsi="Times New Roman"/>
                <w:szCs w:val="24"/>
              </w:rPr>
              <w:t>: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C85438" w:rsidRPr="00A00152">
              <w:rPr>
                <w:rFonts w:ascii="Times New Roman" w:hAnsi="Times New Roman"/>
                <w:szCs w:val="24"/>
              </w:rPr>
              <w:t>${TruongMamNon}</w:t>
            </w:r>
          </w:p>
          <w:p w14:paraId="470D6BE7" w14:textId="1558BDDC" w:rsidR="00A00152" w:rsidRPr="00A00152" w:rsidRDefault="00A00152" w:rsidP="00A00152">
            <w:pPr>
              <w:tabs>
                <w:tab w:val="left" w:pos="5529"/>
              </w:tabs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</w:tr>
    </w:tbl>
    <w:p w14:paraId="37920361" w14:textId="593E6627" w:rsidR="00714C2E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Khả năng của học sinh</w:t>
      </w:r>
      <w:r w:rsidRPr="00A00152">
        <w:rPr>
          <w:rFonts w:ascii="Times New Roman" w:hAnsi="Times New Roman"/>
          <w:szCs w:val="24"/>
        </w:rPr>
        <w:t xml:space="preserve">:   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1"/>
        <w:gridCol w:w="3330"/>
        <w:gridCol w:w="3510"/>
      </w:tblGrid>
      <w:tr w:rsidR="00714C2E" w14:paraId="7DAB5B32" w14:textId="77777777" w:rsidTr="00311BC5">
        <w:tc>
          <w:tcPr>
            <w:tcW w:w="3141" w:type="dxa"/>
          </w:tcPr>
          <w:p w14:paraId="02031903" w14:textId="08CDE76A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</w:t>
            </w:r>
            <w:r w:rsidR="00531DFD">
              <w:rPr>
                <w:rFonts w:ascii="Times New Roman" w:hAnsi="Times New Roman"/>
                <w:szCs w:val="24"/>
              </w:rPr>
              <w:t>KN</w:t>
            </w:r>
            <w:r>
              <w:rPr>
                <w:rFonts w:ascii="Times New Roman" w:hAnsi="Times New Roman"/>
                <w:szCs w:val="24"/>
              </w:rPr>
              <w:t>1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="00311BC5"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szCs w:val="24"/>
              </w:rPr>
              <w:t>Mạnh dạn tự tin</w:t>
            </w:r>
          </w:p>
        </w:tc>
        <w:tc>
          <w:tcPr>
            <w:tcW w:w="3330" w:type="dxa"/>
          </w:tcPr>
          <w:p w14:paraId="4BE32E4E" w14:textId="3127656C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</w:t>
            </w:r>
            <w:r w:rsidR="00531DFD">
              <w:rPr>
                <w:rFonts w:ascii="Times New Roman" w:hAnsi="Times New Roman"/>
                <w:szCs w:val="24"/>
              </w:rPr>
              <w:t>KN</w:t>
            </w:r>
            <w:r>
              <w:rPr>
                <w:rFonts w:ascii="Times New Roman" w:hAnsi="Times New Roman"/>
                <w:szCs w:val="24"/>
              </w:rPr>
              <w:t>2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szCs w:val="24"/>
              </w:rPr>
              <w:t>Biết bơi</w:t>
            </w:r>
          </w:p>
        </w:tc>
        <w:tc>
          <w:tcPr>
            <w:tcW w:w="3510" w:type="dxa"/>
          </w:tcPr>
          <w:p w14:paraId="6574323D" w14:textId="4D992A9E" w:rsidR="00714C2E" w:rsidRDefault="00714C2E" w:rsidP="00D62E36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</w:t>
            </w:r>
            <w:r w:rsidR="00531DFD">
              <w:rPr>
                <w:rFonts w:ascii="Times New Roman" w:hAnsi="Times New Roman"/>
                <w:szCs w:val="24"/>
              </w:rPr>
              <w:t>KN</w:t>
            </w:r>
            <w:r>
              <w:rPr>
                <w:rFonts w:ascii="Times New Roman" w:hAnsi="Times New Roman"/>
                <w:szCs w:val="24"/>
              </w:rPr>
              <w:t>3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>
              <w:rPr>
                <w:rFonts w:ascii="Times New Roman" w:hAnsi="Times New Roman"/>
                <w:szCs w:val="24"/>
              </w:rPr>
              <w:t xml:space="preserve"> </w:t>
            </w:r>
            <w:r w:rsidRPr="00A00152">
              <w:rPr>
                <w:rFonts w:ascii="Times New Roman" w:hAnsi="Times New Roman"/>
                <w:szCs w:val="24"/>
              </w:rPr>
              <w:t xml:space="preserve">Đã biết đọc, biết viết           </w:t>
            </w:r>
          </w:p>
        </w:tc>
      </w:tr>
      <w:tr w:rsidR="00F8579F" w14:paraId="337FDE2A" w14:textId="77777777" w:rsidTr="00311BC5">
        <w:tc>
          <w:tcPr>
            <w:tcW w:w="3141" w:type="dxa"/>
          </w:tcPr>
          <w:p w14:paraId="0ECDF2F2" w14:textId="356AE9EF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</w:t>
            </w:r>
            <w:r>
              <w:rPr>
                <w:rFonts w:ascii="Times New Roman" w:hAnsi="Times New Roman"/>
                <w:szCs w:val="24"/>
              </w:rPr>
              <w:t>KN4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Biết đàn</w:t>
            </w:r>
          </w:p>
        </w:tc>
        <w:tc>
          <w:tcPr>
            <w:tcW w:w="3330" w:type="dxa"/>
          </w:tcPr>
          <w:p w14:paraId="0DEDEF41" w14:textId="6DE997A1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</w:t>
            </w:r>
            <w:r>
              <w:rPr>
                <w:rFonts w:ascii="Times New Roman" w:hAnsi="Times New Roman"/>
                <w:szCs w:val="24"/>
              </w:rPr>
              <w:t>KN5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Biết hát</w:t>
            </w:r>
          </w:p>
        </w:tc>
        <w:tc>
          <w:tcPr>
            <w:tcW w:w="3510" w:type="dxa"/>
          </w:tcPr>
          <w:p w14:paraId="7C005312" w14:textId="698A8F80" w:rsidR="00F8579F" w:rsidRPr="00A00152" w:rsidRDefault="00F8579F" w:rsidP="00F8579F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Pr="00A00152">
              <w:rPr>
                <w:rFonts w:ascii="Times New Roman" w:hAnsi="Times New Roman"/>
                <w:szCs w:val="24"/>
              </w:rPr>
              <w:t>${</w:t>
            </w:r>
            <w:r>
              <w:rPr>
                <w:rFonts w:ascii="Times New Roman" w:hAnsi="Times New Roman"/>
                <w:szCs w:val="24"/>
              </w:rPr>
              <w:t>KN6</w:t>
            </w:r>
            <w:r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  <w:r w:rsidRPr="00A00152">
              <w:rPr>
                <w:rFonts w:ascii="Times New Roman" w:hAnsi="Times New Roman"/>
                <w:szCs w:val="24"/>
              </w:rPr>
              <w:t xml:space="preserve"> Phát âm rõ ràng</w:t>
            </w:r>
          </w:p>
        </w:tc>
      </w:tr>
      <w:tr w:rsidR="00F8579F" w14:paraId="13FFC159" w14:textId="77777777" w:rsidTr="00311BC5">
        <w:tc>
          <w:tcPr>
            <w:tcW w:w="9981" w:type="dxa"/>
            <w:gridSpan w:val="3"/>
          </w:tcPr>
          <w:p w14:paraId="324ECC48" w14:textId="6222BE96" w:rsidR="00F8579F" w:rsidRPr="00A00152" w:rsidRDefault="00F8579F" w:rsidP="00F8579F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Khả năng khác:  ${KhaNangHocSinh}</w:t>
            </w:r>
          </w:p>
        </w:tc>
      </w:tr>
    </w:tbl>
    <w:p w14:paraId="15FD935D" w14:textId="77777777" w:rsidR="002500E0" w:rsidRPr="00A00152" w:rsidRDefault="002500E0" w:rsidP="00D62E36">
      <w:pPr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Những điều cần lưu ý về sức khỏe</w:t>
      </w:r>
      <w:r w:rsidRPr="00A00152">
        <w:rPr>
          <w:rFonts w:ascii="Times New Roman" w:hAnsi="Times New Roman"/>
          <w:szCs w:val="24"/>
        </w:rPr>
        <w:t>: Có bệnh bẩm sinh: tim, viêm khớp, cận thị, bệnh mãn tính, các dị tật khác… (Kèm y chứng)</w:t>
      </w:r>
    </w:p>
    <w:p w14:paraId="3C0B1D71" w14:textId="3B3F46A8" w:rsidR="002500E0" w:rsidRPr="00A00152" w:rsidRDefault="00C85438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${SucKhoeCanLuuY}</w:t>
      </w:r>
    </w:p>
    <w:tbl>
      <w:tblPr>
        <w:tblStyle w:val="TableGrid"/>
        <w:tblW w:w="10774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8"/>
        <w:gridCol w:w="1168"/>
        <w:gridCol w:w="1106"/>
        <w:gridCol w:w="406"/>
        <w:gridCol w:w="2156"/>
        <w:gridCol w:w="1500"/>
        <w:gridCol w:w="2420"/>
      </w:tblGrid>
      <w:tr w:rsidR="00092222" w:rsidRPr="00A00152" w14:paraId="131EDE42" w14:textId="77777777" w:rsidTr="00A00152">
        <w:tc>
          <w:tcPr>
            <w:tcW w:w="2018" w:type="dxa"/>
          </w:tcPr>
          <w:p w14:paraId="293B5FF0" w14:textId="472CC65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cha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2D04DDA5" w14:textId="16128A1D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HoTenCha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EB7CAB9" w14:textId="19A7579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Sinh năm:</w:t>
            </w:r>
          </w:p>
        </w:tc>
        <w:tc>
          <w:tcPr>
            <w:tcW w:w="2420" w:type="dxa"/>
          </w:tcPr>
          <w:p w14:paraId="5BE8F57F" w14:textId="73852E9A" w:rsidR="00092222" w:rsidRPr="00A00152" w:rsidRDefault="00092222" w:rsidP="00092222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NamSinhCha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20F282E" w14:textId="77777777" w:rsidTr="00A00152">
        <w:tc>
          <w:tcPr>
            <w:tcW w:w="2018" w:type="dxa"/>
          </w:tcPr>
          <w:p w14:paraId="4A20E6C2" w14:textId="04A4750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văn hóa:</w:t>
            </w:r>
          </w:p>
        </w:tc>
        <w:tc>
          <w:tcPr>
            <w:tcW w:w="2274" w:type="dxa"/>
            <w:gridSpan w:val="2"/>
          </w:tcPr>
          <w:p w14:paraId="6B417A2A" w14:textId="2A0BECCC" w:rsidR="00092222" w:rsidRPr="00A00152" w:rsidRDefault="00E2789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TdvhCha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065E1318" w14:textId="4BC2BCE1" w:rsidR="00092222" w:rsidRPr="00A00152" w:rsidRDefault="00092222" w:rsidP="00D62E36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chuyên môn: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E27892" w:rsidRPr="00A00152">
              <w:rPr>
                <w:rFonts w:ascii="Times New Roman" w:hAnsi="Times New Roman"/>
                <w:szCs w:val="24"/>
              </w:rPr>
              <w:t>TdcmCha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4CD8AA6E" w14:textId="77777777" w:rsidTr="00A00152">
        <w:tc>
          <w:tcPr>
            <w:tcW w:w="2018" w:type="dxa"/>
          </w:tcPr>
          <w:p w14:paraId="7E72086B" w14:textId="4463C71E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Nghề nghiệp:</w:t>
            </w:r>
          </w:p>
        </w:tc>
        <w:tc>
          <w:tcPr>
            <w:tcW w:w="2274" w:type="dxa"/>
            <w:gridSpan w:val="2"/>
          </w:tcPr>
          <w:p w14:paraId="77B9E621" w14:textId="680636CA" w:rsidR="00092222" w:rsidRPr="00A00152" w:rsidRDefault="00E2789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NgheNghiepCha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31BE8A88" w14:textId="725668FB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Chức vụ: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E27892" w:rsidRPr="00A00152">
              <w:rPr>
                <w:rFonts w:ascii="Times New Roman" w:hAnsi="Times New Roman"/>
                <w:szCs w:val="24"/>
              </w:rPr>
              <w:t>ChuvuCha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5D557B3" w14:textId="7FFED1CC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14925522" w14:textId="1C110BF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DienThoaiCha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653F9EE5" w14:textId="77777777" w:rsidTr="00A00152">
        <w:tc>
          <w:tcPr>
            <w:tcW w:w="4292" w:type="dxa"/>
            <w:gridSpan w:val="3"/>
          </w:tcPr>
          <w:p w14:paraId="40EE137B" w14:textId="1B6278D9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Cha:</w:t>
            </w:r>
          </w:p>
        </w:tc>
        <w:tc>
          <w:tcPr>
            <w:tcW w:w="2562" w:type="dxa"/>
            <w:gridSpan w:val="2"/>
          </w:tcPr>
          <w:p w14:paraId="086E31A0" w14:textId="3730B6A7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CCCDCha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CCCDCha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067275BC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701B6005" w14:textId="77777777" w:rsidR="00092222" w:rsidRPr="00A00152" w:rsidRDefault="00092222" w:rsidP="00092222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92222" w:rsidRPr="00A00152" w14:paraId="0DF470AC" w14:textId="77777777" w:rsidTr="00A00152">
        <w:tc>
          <w:tcPr>
            <w:tcW w:w="2018" w:type="dxa"/>
          </w:tcPr>
          <w:p w14:paraId="4450DDA9" w14:textId="0043F55A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mẹ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4836" w:type="dxa"/>
            <w:gridSpan w:val="4"/>
          </w:tcPr>
          <w:p w14:paraId="6D5466B9" w14:textId="00F90D61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HoTenMe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59F5A83D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Sinh năm:</w:t>
            </w:r>
          </w:p>
        </w:tc>
        <w:tc>
          <w:tcPr>
            <w:tcW w:w="2420" w:type="dxa"/>
          </w:tcPr>
          <w:p w14:paraId="40440EB1" w14:textId="5213D66E" w:rsidR="00092222" w:rsidRPr="00A00152" w:rsidRDefault="00092222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NamSinhMe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NamSinhMe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313D427" w14:textId="77777777" w:rsidTr="00A00152">
        <w:tc>
          <w:tcPr>
            <w:tcW w:w="2018" w:type="dxa"/>
          </w:tcPr>
          <w:p w14:paraId="75933E3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văn hóa:</w:t>
            </w:r>
          </w:p>
        </w:tc>
        <w:tc>
          <w:tcPr>
            <w:tcW w:w="2274" w:type="dxa"/>
            <w:gridSpan w:val="2"/>
          </w:tcPr>
          <w:p w14:paraId="2CC5B11F" w14:textId="139A47C3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TdvhMe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6482" w:type="dxa"/>
            <w:gridSpan w:val="4"/>
          </w:tcPr>
          <w:p w14:paraId="3728CB81" w14:textId="796F077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Trình độ chuyên môn: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E27892" w:rsidRPr="00A00152">
              <w:rPr>
                <w:rFonts w:ascii="Times New Roman" w:hAnsi="Times New Roman"/>
                <w:szCs w:val="24"/>
              </w:rPr>
              <w:t>TdcmMe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55C78A3A" w14:textId="77777777" w:rsidTr="00A00152">
        <w:tc>
          <w:tcPr>
            <w:tcW w:w="2018" w:type="dxa"/>
          </w:tcPr>
          <w:p w14:paraId="1ABEB02A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Nghề nghiệp:</w:t>
            </w:r>
          </w:p>
        </w:tc>
        <w:tc>
          <w:tcPr>
            <w:tcW w:w="2274" w:type="dxa"/>
            <w:gridSpan w:val="2"/>
          </w:tcPr>
          <w:p w14:paraId="2079067D" w14:textId="308077ED" w:rsidR="00092222" w:rsidRPr="00A00152" w:rsidRDefault="00E2789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NgheNghiepMe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2562" w:type="dxa"/>
            <w:gridSpan w:val="2"/>
          </w:tcPr>
          <w:p w14:paraId="5DFAAAF9" w14:textId="5F3AA181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Chức vụ:</w:t>
            </w:r>
            <w:r w:rsidR="00E27892" w:rsidRPr="00A00152">
              <w:rPr>
                <w:rFonts w:ascii="Times New Roman" w:hAnsi="Times New Roman"/>
                <w:szCs w:val="24"/>
              </w:rPr>
              <w:t xml:space="preserve"> 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begin"/>
            </w:r>
            <w:r w:rsidR="00E27892"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E27892" w:rsidRPr="00A00152">
              <w:rPr>
                <w:rFonts w:ascii="Times New Roman" w:hAnsi="Times New Roman"/>
                <w:szCs w:val="24"/>
              </w:rPr>
              <w:t>ChuvuMe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="00E27892"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747DE9D2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1D80158D" w14:textId="28D77510" w:rsidR="00092222" w:rsidRPr="00A00152" w:rsidRDefault="00E27892" w:rsidP="00DB029E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ThuongTruSoNha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DienThoaiMe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92222" w:rsidRPr="00A00152" w14:paraId="3190FC16" w14:textId="77777777" w:rsidTr="00A00152">
        <w:tc>
          <w:tcPr>
            <w:tcW w:w="4292" w:type="dxa"/>
            <w:gridSpan w:val="3"/>
          </w:tcPr>
          <w:p w14:paraId="630EC243" w14:textId="742B5D4C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Mẹ:</w:t>
            </w:r>
          </w:p>
        </w:tc>
        <w:tc>
          <w:tcPr>
            <w:tcW w:w="2562" w:type="dxa"/>
            <w:gridSpan w:val="2"/>
          </w:tcPr>
          <w:p w14:paraId="483F7375" w14:textId="032F80AA" w:rsidR="00092222" w:rsidRPr="00A00152" w:rsidRDefault="00092222" w:rsidP="00C76A54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CCCDMe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="00C76A54" w:rsidRPr="00A00152">
              <w:rPr>
                <w:rFonts w:ascii="Times New Roman" w:hAnsi="Times New Roman"/>
                <w:szCs w:val="24"/>
              </w:rPr>
              <w:t>CCCDMe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453D37A7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588CEDF0" w14:textId="77777777" w:rsidR="00092222" w:rsidRPr="00A00152" w:rsidRDefault="00092222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  <w:tr w:rsidR="000B48BE" w:rsidRPr="00A00152" w14:paraId="0EACC6BF" w14:textId="77777777" w:rsidTr="00A00152">
        <w:tc>
          <w:tcPr>
            <w:tcW w:w="3186" w:type="dxa"/>
            <w:gridSpan w:val="2"/>
          </w:tcPr>
          <w:p w14:paraId="30867655" w14:textId="6A76C31F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b/>
                <w:szCs w:val="24"/>
              </w:rPr>
              <w:t>* Họ và tên người giám hộ</w:t>
            </w:r>
            <w:r w:rsidRPr="00A00152">
              <w:rPr>
                <w:rFonts w:ascii="Times New Roman" w:hAnsi="Times New Roman"/>
                <w:szCs w:val="24"/>
              </w:rPr>
              <w:t>:</w:t>
            </w:r>
          </w:p>
        </w:tc>
        <w:tc>
          <w:tcPr>
            <w:tcW w:w="3668" w:type="dxa"/>
            <w:gridSpan w:val="3"/>
          </w:tcPr>
          <w:p w14:paraId="31765583" w14:textId="13591C22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HoTenNguoiGiamHo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HoTenNguoiGiamHo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23BB4E62" w14:textId="2BD22513" w:rsidR="000B48BE" w:rsidRPr="00A00152" w:rsidRDefault="000B48BE" w:rsidP="000B48BE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Điện thoại:</w:t>
            </w:r>
          </w:p>
        </w:tc>
        <w:tc>
          <w:tcPr>
            <w:tcW w:w="2420" w:type="dxa"/>
          </w:tcPr>
          <w:p w14:paraId="63BAC1E1" w14:textId="74BB826D" w:rsidR="000B48BE" w:rsidRPr="00A00152" w:rsidRDefault="000B48BE" w:rsidP="000B48BE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DienThoaiGiamHo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DienThoaiGiamHo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</w:tr>
      <w:tr w:rsidR="000B48BE" w:rsidRPr="00A00152" w14:paraId="0E23862C" w14:textId="77777777" w:rsidTr="00A00152">
        <w:tc>
          <w:tcPr>
            <w:tcW w:w="4698" w:type="dxa"/>
            <w:gridSpan w:val="4"/>
          </w:tcPr>
          <w:p w14:paraId="28E9AF0F" w14:textId="44A93DC6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t>Căn cước/Mã định danh Người giám hộ:</w:t>
            </w:r>
          </w:p>
        </w:tc>
        <w:tc>
          <w:tcPr>
            <w:tcW w:w="2156" w:type="dxa"/>
          </w:tcPr>
          <w:p w14:paraId="27ED9F67" w14:textId="5FB0AABE" w:rsidR="000B48BE" w:rsidRPr="00A00152" w:rsidRDefault="000B48BE" w:rsidP="00A5681C">
            <w:pPr>
              <w:rPr>
                <w:rFonts w:ascii="Times New Roman" w:hAnsi="Times New Roman"/>
                <w:szCs w:val="24"/>
              </w:rPr>
            </w:pPr>
            <w:r w:rsidRPr="00A00152">
              <w:rPr>
                <w:rFonts w:ascii="Times New Roman" w:hAnsi="Times New Roman"/>
                <w:szCs w:val="24"/>
              </w:rPr>
              <w:fldChar w:fldCharType="begin"/>
            </w:r>
            <w:r w:rsidRPr="00A00152">
              <w:rPr>
                <w:rFonts w:ascii="Times New Roman" w:hAnsi="Times New Roman"/>
                <w:szCs w:val="24"/>
              </w:rPr>
              <w:instrText>MERGEFIELD CCCDGiamHo \* MERGEFORMAT</w:instrText>
            </w:r>
            <w:r w:rsidRPr="00A00152">
              <w:rPr>
                <w:rFonts w:ascii="Times New Roman" w:hAnsi="Times New Roman"/>
                <w:szCs w:val="24"/>
              </w:rPr>
              <w:fldChar w:fldCharType="separate"/>
            </w:r>
            <w:r w:rsidR="00B41291" w:rsidRPr="00A00152">
              <w:rPr>
                <w:rFonts w:ascii="Times New Roman" w:hAnsi="Times New Roman"/>
                <w:szCs w:val="24"/>
              </w:rPr>
              <w:t>${</w:t>
            </w:r>
            <w:r w:rsidRPr="00A00152">
              <w:rPr>
                <w:rFonts w:ascii="Times New Roman" w:hAnsi="Times New Roman"/>
                <w:szCs w:val="24"/>
              </w:rPr>
              <w:t>CCCDGiamHo</w:t>
            </w:r>
            <w:r w:rsidR="00B41291" w:rsidRPr="00A00152">
              <w:rPr>
                <w:rFonts w:ascii="Times New Roman" w:hAnsi="Times New Roman"/>
                <w:szCs w:val="24"/>
              </w:rPr>
              <w:t>}</w:t>
            </w:r>
            <w:r w:rsidRPr="00A00152">
              <w:rPr>
                <w:rFonts w:ascii="Times New Roman" w:hAnsi="Times New Roman"/>
                <w:szCs w:val="24"/>
              </w:rPr>
              <w:fldChar w:fldCharType="end"/>
            </w:r>
          </w:p>
        </w:tc>
        <w:tc>
          <w:tcPr>
            <w:tcW w:w="1500" w:type="dxa"/>
          </w:tcPr>
          <w:p w14:paraId="65AE3194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3CFF4C48" w14:textId="77777777" w:rsidR="00A00152" w:rsidRDefault="00A00152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  <w:p w14:paraId="6208FACC" w14:textId="551FB8BF" w:rsidR="00E47A16" w:rsidRPr="00A00152" w:rsidRDefault="00E47A16" w:rsidP="00A5681C">
            <w:pPr>
              <w:spacing w:line="360" w:lineRule="auto"/>
              <w:rPr>
                <w:rFonts w:ascii="Times New Roman" w:hAnsi="Times New Roman"/>
                <w:szCs w:val="24"/>
              </w:rPr>
            </w:pPr>
          </w:p>
        </w:tc>
        <w:tc>
          <w:tcPr>
            <w:tcW w:w="2420" w:type="dxa"/>
          </w:tcPr>
          <w:p w14:paraId="0D8A4FC9" w14:textId="77777777" w:rsidR="000B48BE" w:rsidRPr="00A00152" w:rsidRDefault="000B48BE" w:rsidP="00A5681C">
            <w:pPr>
              <w:spacing w:line="360" w:lineRule="auto"/>
              <w:rPr>
                <w:rFonts w:ascii="Times New Roman" w:hAnsi="Times New Roman"/>
                <w:b/>
                <w:bCs/>
                <w:color w:val="FF0000"/>
                <w:szCs w:val="24"/>
              </w:rPr>
            </w:pPr>
          </w:p>
        </w:tc>
      </w:tr>
    </w:tbl>
    <w:p w14:paraId="2B556B18" w14:textId="2B36D979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szCs w:val="24"/>
        </w:rPr>
        <w:t xml:space="preserve">* </w:t>
      </w:r>
      <w:r w:rsidRPr="00A00152">
        <w:rPr>
          <w:rFonts w:ascii="Times New Roman" w:hAnsi="Times New Roman"/>
          <w:b/>
          <w:szCs w:val="24"/>
        </w:rPr>
        <w:t>Anh chị ruột đang học tại trường Tiểu học Nguyễn Thị Định</w:t>
      </w:r>
    </w:p>
    <w:p w14:paraId="06FA40A1" w14:textId="77777777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- Họ và tên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</w:t>
      </w:r>
      <w:r w:rsidRPr="00A00152">
        <w:rPr>
          <w:rFonts w:ascii="Times New Roman" w:hAnsi="Times New Roman"/>
          <w:szCs w:val="24"/>
        </w:rPr>
        <w:t>……… Lớp :………</w:t>
      </w:r>
    </w:p>
    <w:p w14:paraId="498E09D9" w14:textId="06305596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>- Họ và tên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…………………………………………………</w:t>
      </w:r>
      <w:r w:rsidR="00BA6013" w:rsidRPr="00A00152">
        <w:rPr>
          <w:rFonts w:ascii="Times New Roman" w:hAnsi="Times New Roman"/>
          <w:szCs w:val="24"/>
        </w:rPr>
        <w:t>………</w:t>
      </w:r>
      <w:r w:rsidRPr="00A00152">
        <w:rPr>
          <w:rFonts w:ascii="Times New Roman" w:hAnsi="Times New Roman"/>
          <w:szCs w:val="24"/>
        </w:rPr>
        <w:t>… Lớp :………</w:t>
      </w:r>
    </w:p>
    <w:p w14:paraId="691CADDC" w14:textId="77777777" w:rsidR="002500E0" w:rsidRPr="00A00152" w:rsidRDefault="00FE4A34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6831DEBB">
          <v:rect id="_x0000_s1055" style="position:absolute;left:0;text-align:left;margin-left:421.1pt;margin-top:2.55pt;width:22.45pt;height:11.2pt;z-index:251636736"/>
        </w:pict>
      </w:r>
      <w:r>
        <w:rPr>
          <w:rFonts w:ascii="Times New Roman" w:hAnsi="Times New Roman"/>
          <w:noProof/>
          <w:szCs w:val="24"/>
        </w:rPr>
        <w:pict w14:anchorId="5C3AAC6F">
          <v:rect id="_x0000_s1054" style="position:absolute;left:0;text-align:left;margin-left:255.15pt;margin-top:2.55pt;width:22.45pt;height:11.2pt;z-index:251635712"/>
        </w:pict>
      </w:r>
      <w:r w:rsidR="002500E0" w:rsidRPr="00A00152">
        <w:rPr>
          <w:rFonts w:ascii="Times New Roman" w:hAnsi="Times New Roman"/>
          <w:szCs w:val="24"/>
        </w:rPr>
        <w:t xml:space="preserve">* </w:t>
      </w:r>
      <w:r w:rsidR="002500E0" w:rsidRPr="00A00152">
        <w:rPr>
          <w:rFonts w:ascii="Times New Roman" w:hAnsi="Times New Roman"/>
          <w:b/>
          <w:szCs w:val="24"/>
        </w:rPr>
        <w:t>Thành phần gia đình</w:t>
      </w:r>
      <w:r w:rsidR="002500E0" w:rsidRPr="00A00152">
        <w:rPr>
          <w:rFonts w:ascii="Times New Roman" w:hAnsi="Times New Roman"/>
          <w:szCs w:val="24"/>
        </w:rPr>
        <w:t xml:space="preserve">:   </w:t>
      </w:r>
      <w:r w:rsidR="0011251C" w:rsidRPr="00A00152">
        <w:rPr>
          <w:rFonts w:ascii="Times New Roman" w:hAnsi="Times New Roman"/>
          <w:szCs w:val="24"/>
        </w:rPr>
        <w:t>-</w:t>
      </w:r>
      <w:r w:rsidR="002500E0" w:rsidRPr="00A00152">
        <w:rPr>
          <w:rFonts w:ascii="Times New Roman" w:hAnsi="Times New Roman"/>
          <w:szCs w:val="24"/>
        </w:rPr>
        <w:t xml:space="preserve"> Con liệt sĩ: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       </w:t>
      </w:r>
      <w:r w:rsidR="0038025C" w:rsidRPr="00A00152">
        <w:rPr>
          <w:rFonts w:ascii="Times New Roman" w:hAnsi="Times New Roman"/>
          <w:szCs w:val="24"/>
        </w:rPr>
        <w:t xml:space="preserve">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Con thương binh loại: </w:t>
      </w:r>
    </w:p>
    <w:p w14:paraId="0C46BD92" w14:textId="07058E34" w:rsidR="002500E0" w:rsidRPr="00A00152" w:rsidRDefault="00FE4A34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51F60BDE">
          <v:rect id="_x0000_s1057" style="position:absolute;left:0;text-align:left;margin-left:376.2pt;margin-top:3.35pt;width:22.45pt;height:11.2pt;z-index:251638784"/>
        </w:pict>
      </w:r>
      <w:r>
        <w:rPr>
          <w:rFonts w:ascii="Times New Roman" w:hAnsi="Times New Roman"/>
          <w:noProof/>
          <w:szCs w:val="24"/>
        </w:rPr>
        <w:pict w14:anchorId="673232EA">
          <v:rect id="_x0000_s1056" style="position:absolute;left:0;text-align:left;margin-left:214.4pt;margin-top:2.25pt;width:22.45pt;height:11.2pt;z-index:251637760"/>
        </w:pic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Gia đình có hoàn cảnh khó khăn: </w:t>
      </w:r>
      <w:r w:rsidR="002500E0" w:rsidRPr="00A00152">
        <w:rPr>
          <w:rFonts w:ascii="Times New Roman" w:hAnsi="Times New Roman"/>
          <w:szCs w:val="24"/>
        </w:rPr>
        <w:tab/>
      </w:r>
      <w:r w:rsidR="0011251C" w:rsidRPr="00A00152">
        <w:rPr>
          <w:rFonts w:ascii="Times New Roman" w:hAnsi="Times New Roman"/>
          <w:szCs w:val="24"/>
        </w:rPr>
        <w:t xml:space="preserve"> </w:t>
      </w:r>
      <w:r w:rsidR="0038025C" w:rsidRPr="00A00152">
        <w:rPr>
          <w:rFonts w:ascii="Times New Roman" w:hAnsi="Times New Roman"/>
          <w:szCs w:val="24"/>
        </w:rPr>
        <w:t xml:space="preserve"> </w:t>
      </w:r>
      <w:r w:rsidR="007F46BC" w:rsidRPr="00A00152">
        <w:rPr>
          <w:rFonts w:ascii="Times New Roman" w:hAnsi="Times New Roman"/>
          <w:szCs w:val="24"/>
        </w:rPr>
        <w:t xml:space="preserve">      </w:t>
      </w:r>
      <w:r w:rsidR="0011251C" w:rsidRPr="00A00152">
        <w:rPr>
          <w:rFonts w:ascii="Times New Roman" w:hAnsi="Times New Roman"/>
          <w:szCs w:val="24"/>
        </w:rPr>
        <w:t xml:space="preserve">- </w:t>
      </w:r>
      <w:r w:rsidR="002500E0" w:rsidRPr="00A00152">
        <w:rPr>
          <w:rFonts w:ascii="Times New Roman" w:hAnsi="Times New Roman"/>
          <w:szCs w:val="24"/>
        </w:rPr>
        <w:t xml:space="preserve">Diện xóa đói giảm nghèo: </w:t>
      </w:r>
      <w:r w:rsidR="007F46BC" w:rsidRPr="00A00152">
        <w:rPr>
          <w:rFonts w:ascii="Times New Roman" w:hAnsi="Times New Roman"/>
          <w:szCs w:val="24"/>
        </w:rPr>
        <w:t xml:space="preserve">  </w:t>
      </w:r>
      <w:r w:rsidR="002500E0" w:rsidRPr="00A00152">
        <w:rPr>
          <w:rFonts w:ascii="Times New Roman" w:hAnsi="Times New Roman"/>
          <w:szCs w:val="24"/>
        </w:rPr>
        <w:t xml:space="preserve">       </w:t>
      </w:r>
      <w:r w:rsidR="0038025C" w:rsidRPr="00A00152">
        <w:rPr>
          <w:rFonts w:ascii="Times New Roman" w:hAnsi="Times New Roman"/>
          <w:szCs w:val="24"/>
        </w:rPr>
        <w:t xml:space="preserve">   </w:t>
      </w:r>
      <w:r w:rsidR="002500E0" w:rsidRPr="00A00152">
        <w:rPr>
          <w:rFonts w:ascii="Times New Roman" w:hAnsi="Times New Roman"/>
          <w:szCs w:val="24"/>
        </w:rPr>
        <w:t>(có giấy xác nhận)</w:t>
      </w:r>
    </w:p>
    <w:p w14:paraId="67828C4D" w14:textId="1257DE84" w:rsidR="002500E0" w:rsidRPr="00A00152" w:rsidRDefault="002500E0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  <w:r w:rsidRPr="00A00152">
        <w:rPr>
          <w:rFonts w:ascii="Times New Roman" w:hAnsi="Times New Roman"/>
          <w:b/>
          <w:szCs w:val="24"/>
        </w:rPr>
        <w:t>Phụ huynh xin đăng kí cho con vào học</w:t>
      </w:r>
      <w:r w:rsidR="00DD7D1D">
        <w:rPr>
          <w:rFonts w:ascii="Times New Roman" w:hAnsi="Times New Roman"/>
          <w:b/>
          <w:szCs w:val="24"/>
        </w:rPr>
        <w:t xml:space="preserve"> </w:t>
      </w:r>
      <w:r w:rsidR="00DD7D1D" w:rsidRPr="00DD7D1D">
        <w:rPr>
          <w:rFonts w:ascii="Times New Roman" w:hAnsi="Times New Roman"/>
          <w:b/>
          <w:bCs/>
          <w:szCs w:val="24"/>
        </w:rPr>
        <w:t>Lớp 1</w:t>
      </w:r>
      <w:r w:rsidRPr="00A00152">
        <w:rPr>
          <w:rFonts w:ascii="Times New Roman" w:hAnsi="Times New Roman"/>
          <w:szCs w:val="24"/>
        </w:rPr>
        <w:t>:</w:t>
      </w:r>
      <w:r w:rsidR="00346543" w:rsidRPr="00A00152">
        <w:rPr>
          <w:rFonts w:ascii="Times New Roman" w:hAnsi="Times New Roman"/>
          <w:szCs w:val="24"/>
        </w:rPr>
        <w:t xml:space="preserve"> </w:t>
      </w:r>
      <w:r w:rsidR="00346543" w:rsidRPr="00A00152">
        <w:rPr>
          <w:rFonts w:ascii="Times New Roman" w:hAnsi="Times New Roman"/>
          <w:szCs w:val="24"/>
        </w:rPr>
        <w:fldChar w:fldCharType="begin"/>
      </w:r>
      <w:r w:rsidR="00346543" w:rsidRPr="00A00152">
        <w:rPr>
          <w:rFonts w:ascii="Times New Roman" w:hAnsi="Times New Roman"/>
          <w:szCs w:val="24"/>
        </w:rPr>
        <w:instrText>MERGEFIELD DangKyTichHop \* MERGEFORMAT</w:instrText>
      </w:r>
      <w:r w:rsidR="00346543" w:rsidRPr="00A00152">
        <w:rPr>
          <w:rFonts w:ascii="Times New Roman" w:hAnsi="Times New Roman"/>
          <w:szCs w:val="24"/>
        </w:rPr>
        <w:fldChar w:fldCharType="separate"/>
      </w:r>
      <w:r w:rsidR="00B41291" w:rsidRPr="00A00152">
        <w:rPr>
          <w:rFonts w:ascii="Times New Roman" w:hAnsi="Times New Roman"/>
          <w:szCs w:val="24"/>
        </w:rPr>
        <w:t>${</w:t>
      </w:r>
      <w:r w:rsidR="00346543" w:rsidRPr="00A00152">
        <w:rPr>
          <w:rFonts w:ascii="Times New Roman" w:hAnsi="Times New Roman"/>
          <w:szCs w:val="24"/>
        </w:rPr>
        <w:t>LoaiLopDangKy</w:t>
      </w:r>
      <w:r w:rsidR="00B41291" w:rsidRPr="00A00152">
        <w:rPr>
          <w:rFonts w:ascii="Times New Roman" w:hAnsi="Times New Roman"/>
          <w:szCs w:val="24"/>
        </w:rPr>
        <w:t>}</w:t>
      </w:r>
      <w:r w:rsidR="00346543" w:rsidRPr="00A00152">
        <w:rPr>
          <w:rFonts w:ascii="Times New Roman" w:hAnsi="Times New Roman"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 xml:space="preserve"> </w:t>
      </w:r>
      <w:r w:rsidRPr="00A00152">
        <w:rPr>
          <w:rFonts w:ascii="Times New Roman" w:hAnsi="Times New Roman"/>
          <w:szCs w:val="24"/>
        </w:rPr>
        <w:tab/>
      </w:r>
    </w:p>
    <w:tbl>
      <w:tblPr>
        <w:tblStyle w:val="TableGrid"/>
        <w:tblW w:w="10431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1"/>
        <w:gridCol w:w="6840"/>
      </w:tblGrid>
      <w:tr w:rsidR="006E4094" w:rsidRPr="00595BE2" w14:paraId="0CDD6752" w14:textId="2B594D5A" w:rsidTr="006E4094">
        <w:tc>
          <w:tcPr>
            <w:tcW w:w="3591" w:type="dxa"/>
          </w:tcPr>
          <w:p w14:paraId="3DDAC5A7" w14:textId="76AC7BE1" w:rsidR="006E4094" w:rsidRPr="00595BE2" w:rsidRDefault="006E4094" w:rsidP="006E4094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>${THUONG}</w:t>
            </w:r>
            <w:r w:rsidRPr="00A00152"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</w:rPr>
              <w:t>Lớp thường</w:t>
            </w:r>
          </w:p>
        </w:tc>
        <w:tc>
          <w:tcPr>
            <w:tcW w:w="6840" w:type="dxa"/>
          </w:tcPr>
          <w:p w14:paraId="1BF94A24" w14:textId="66C84F69" w:rsidR="006E4094" w:rsidRPr="00595BE2" w:rsidRDefault="006E4094" w:rsidP="006E4094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 xml:space="preserve">${TATOAN} </w:t>
            </w:r>
            <w:r w:rsidRPr="00A00152">
              <w:rPr>
                <w:rFonts w:ascii="Times New Roman" w:hAnsi="Times New Roman"/>
                <w:szCs w:val="24"/>
              </w:rPr>
              <w:t>Tăng cường Tiếng Anh + (Toán và Khoa học)</w:t>
            </w:r>
          </w:p>
        </w:tc>
      </w:tr>
      <w:tr w:rsidR="006E4094" w:rsidRPr="00595BE2" w14:paraId="5596DDA5" w14:textId="459E15C1" w:rsidTr="006E4094">
        <w:tc>
          <w:tcPr>
            <w:tcW w:w="3591" w:type="dxa"/>
          </w:tcPr>
          <w:p w14:paraId="7CC9678F" w14:textId="6CCE53F8" w:rsidR="006E4094" w:rsidRPr="00595BE2" w:rsidRDefault="006E4094" w:rsidP="006E4094">
            <w:pPr>
              <w:spacing w:line="360" w:lineRule="auto"/>
              <w:jc w:val="both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>${TCTA}</w:t>
            </w:r>
            <w:r w:rsidRPr="00A00152">
              <w:rPr>
                <w:rFonts w:ascii="Times New Roman" w:hAnsi="Times New Roman"/>
                <w:szCs w:val="24"/>
              </w:rPr>
              <w:t xml:space="preserve"> Tăng cường Tiếng Anh</w:t>
            </w:r>
          </w:p>
        </w:tc>
        <w:tc>
          <w:tcPr>
            <w:tcW w:w="6840" w:type="dxa"/>
          </w:tcPr>
          <w:p w14:paraId="5CB55C50" w14:textId="29F94238" w:rsidR="006E4094" w:rsidRPr="00595BE2" w:rsidRDefault="006E4094" w:rsidP="006E4094">
            <w:pPr>
              <w:spacing w:line="360" w:lineRule="auto"/>
              <w:rPr>
                <w:rFonts w:ascii="Times New Roman" w:hAnsi="Times New Roman"/>
                <w:szCs w:val="24"/>
              </w:rPr>
            </w:pPr>
            <w:r w:rsidRPr="00595BE2">
              <w:rPr>
                <w:rFonts w:ascii="Times New Roman" w:hAnsi="Times New Roman"/>
                <w:szCs w:val="24"/>
              </w:rPr>
              <w:t xml:space="preserve">${TH} </w:t>
            </w:r>
            <w:r w:rsidRPr="00A00152">
              <w:rPr>
                <w:rFonts w:ascii="Times New Roman" w:hAnsi="Times New Roman"/>
                <w:szCs w:val="24"/>
              </w:rPr>
              <w:t>L</w:t>
            </w:r>
            <w:r w:rsidRPr="00595BE2">
              <w:rPr>
                <w:rFonts w:ascii="Times New Roman" w:hAnsi="Times New Roman"/>
                <w:szCs w:val="24"/>
              </w:rPr>
              <w:t>ớp tiếng Anh tích hợp</w:t>
            </w:r>
          </w:p>
        </w:tc>
      </w:tr>
    </w:tbl>
    <w:p w14:paraId="7F756258" w14:textId="77777777" w:rsidR="007C11A3" w:rsidRPr="00A00152" w:rsidRDefault="007C11A3" w:rsidP="00D62E36">
      <w:pPr>
        <w:spacing w:line="360" w:lineRule="auto"/>
        <w:ind w:left="567"/>
        <w:rPr>
          <w:rFonts w:ascii="Times New Roman" w:hAnsi="Times New Roman"/>
          <w:b/>
          <w:szCs w:val="24"/>
        </w:rPr>
      </w:pPr>
    </w:p>
    <w:p w14:paraId="164D5698" w14:textId="76553B38" w:rsidR="002500E0" w:rsidRPr="00A00152" w:rsidRDefault="00FE4A34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6" style="position:absolute;left:0;text-align:left;margin-left:407.05pt;margin-top:20.9pt;width:22.45pt;height:11.2pt;z-index:251685888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4" style="position:absolute;left:0;text-align:left;margin-left:153.6pt;margin-top:20.9pt;width:22.45pt;height:11.2pt;z-index:251683840"/>
        </w:pict>
      </w:r>
      <w:r w:rsidR="002500E0" w:rsidRPr="00A00152">
        <w:rPr>
          <w:rFonts w:ascii="Times New Roman" w:hAnsi="Times New Roman"/>
          <w:b/>
          <w:szCs w:val="24"/>
        </w:rPr>
        <w:t>Phần cam kết của cha mẹ học sinh</w:t>
      </w:r>
      <w:r w:rsidR="002500E0" w:rsidRPr="00A00152">
        <w:rPr>
          <w:rFonts w:ascii="Times New Roman" w:hAnsi="Times New Roman"/>
          <w:szCs w:val="24"/>
        </w:rPr>
        <w:t xml:space="preserve">: </w:t>
      </w:r>
    </w:p>
    <w:p w14:paraId="2FFFB8EC" w14:textId="2A547EE9" w:rsidR="002500E0" w:rsidRPr="00A00152" w:rsidRDefault="002500E0" w:rsidP="009815ED">
      <w:pPr>
        <w:tabs>
          <w:tab w:val="left" w:pos="4395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 xml:space="preserve">- Có góc học tập cho con </w:t>
      </w:r>
      <w:r w:rsid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szCs w:val="24"/>
        </w:rPr>
        <w:t xml:space="preserve">  - Có đầy đủ sách vở dụng cụ học tập          </w:t>
      </w:r>
    </w:p>
    <w:p w14:paraId="0065F5F4" w14:textId="3ECDCB14" w:rsidR="002500E0" w:rsidRPr="00A00152" w:rsidRDefault="00FE4A34" w:rsidP="009815ED">
      <w:pPr>
        <w:tabs>
          <w:tab w:val="left" w:pos="4536"/>
        </w:tabs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127" style="position:absolute;left:0;text-align:left;margin-left:453.6pt;margin-top:1.25pt;width:22.45pt;height:11.2pt;z-index:251686912"/>
        </w:pict>
      </w:r>
      <w:r>
        <w:rPr>
          <w:rFonts w:ascii="Times New Roman" w:hAnsi="Times New Roman"/>
          <w:noProof/>
          <w:szCs w:val="24"/>
        </w:rPr>
        <w:pict w14:anchorId="45F030F4">
          <v:rect id="_x0000_s1125" style="position:absolute;left:0;text-align:left;margin-left:153.6pt;margin-top:1.25pt;width:22.45pt;height:11.2pt;z-index:251684864"/>
        </w:pict>
      </w:r>
      <w:r w:rsidR="002500E0" w:rsidRPr="00A00152">
        <w:rPr>
          <w:rFonts w:ascii="Times New Roman" w:hAnsi="Times New Roman"/>
          <w:szCs w:val="24"/>
        </w:rPr>
        <w:t xml:space="preserve">- Họp phụ huynh đầy đủ              </w:t>
      </w:r>
      <w:r w:rsidR="009815ED" w:rsidRPr="00A00152">
        <w:rPr>
          <w:rFonts w:ascii="Times New Roman" w:hAnsi="Times New Roman"/>
          <w:szCs w:val="24"/>
        </w:rPr>
        <w:tab/>
      </w:r>
      <w:r w:rsidR="002500E0" w:rsidRPr="00A00152">
        <w:rPr>
          <w:rFonts w:ascii="Times New Roman" w:hAnsi="Times New Roman"/>
          <w:szCs w:val="24"/>
        </w:rPr>
        <w:t>- Tham gia tích cực hoạt động của lớp, trường</w:t>
      </w:r>
    </w:p>
    <w:p w14:paraId="6299384D" w14:textId="2CA85CCA" w:rsidR="002500E0" w:rsidRPr="00A00152" w:rsidRDefault="00FE4A34" w:rsidP="00D62E36">
      <w:pPr>
        <w:spacing w:line="360" w:lineRule="auto"/>
        <w:ind w:left="567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pict w14:anchorId="45F030F4">
          <v:rect id="_x0000_s1073" style="position:absolute;left:0;text-align:left;margin-left:384.6pt;margin-top:3.8pt;width:22.45pt;height:11.2pt;z-index:251654144"/>
        </w:pict>
      </w:r>
      <w:r w:rsidR="002500E0" w:rsidRPr="00A00152">
        <w:rPr>
          <w:rFonts w:ascii="Times New Roman" w:hAnsi="Times New Roman"/>
          <w:szCs w:val="24"/>
        </w:rPr>
        <w:t xml:space="preserve">- Thường xuyên gần gũi, quan tâm đến việc giáo dục và dạy dỗ con </w:t>
      </w:r>
    </w:p>
    <w:p w14:paraId="2B11D7B0" w14:textId="77777777" w:rsidR="0011251C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- Các cam kết khác (Phụ huynh tự ghi)</w:t>
      </w:r>
      <w:r w:rsidR="0011251C" w:rsidRPr="00A00152">
        <w:rPr>
          <w:rFonts w:ascii="Times New Roman" w:hAnsi="Times New Roman"/>
          <w:szCs w:val="24"/>
        </w:rPr>
        <w:t xml:space="preserve">: </w:t>
      </w:r>
      <w:r w:rsidRPr="00A00152">
        <w:rPr>
          <w:rFonts w:ascii="Times New Roman" w:hAnsi="Times New Roman"/>
          <w:szCs w:val="24"/>
        </w:rPr>
        <w:t>…………………………………</w:t>
      </w:r>
      <w:r w:rsidR="001C7381" w:rsidRPr="00A00152">
        <w:rPr>
          <w:rFonts w:ascii="Times New Roman" w:hAnsi="Times New Roman"/>
          <w:szCs w:val="24"/>
        </w:rPr>
        <w:t>………...</w:t>
      </w:r>
      <w:r w:rsidRPr="00A00152">
        <w:rPr>
          <w:rFonts w:ascii="Times New Roman" w:hAnsi="Times New Roman"/>
          <w:szCs w:val="24"/>
        </w:rPr>
        <w:t>……</w:t>
      </w:r>
      <w:r w:rsidR="0011251C" w:rsidRPr="00A00152">
        <w:rPr>
          <w:rFonts w:ascii="Times New Roman" w:hAnsi="Times New Roman"/>
          <w:szCs w:val="24"/>
        </w:rPr>
        <w:t>…………</w:t>
      </w:r>
    </w:p>
    <w:p w14:paraId="668C4A82" w14:textId="77777777" w:rsidR="002500E0" w:rsidRPr="00A00152" w:rsidRDefault="002500E0" w:rsidP="00D62E36">
      <w:pPr>
        <w:pStyle w:val="BodyTextIndent"/>
        <w:spacing w:line="360" w:lineRule="auto"/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>……………………………………………………………………………………………………………………………………………………………………………………………</w:t>
      </w:r>
      <w:r w:rsidR="0011251C" w:rsidRPr="00A00152">
        <w:rPr>
          <w:rFonts w:ascii="Times New Roman" w:hAnsi="Times New Roman"/>
          <w:szCs w:val="24"/>
        </w:rPr>
        <w:t>…</w:t>
      </w:r>
      <w:r w:rsidR="001C7381" w:rsidRPr="00A00152">
        <w:rPr>
          <w:rFonts w:ascii="Times New Roman" w:hAnsi="Times New Roman"/>
          <w:szCs w:val="24"/>
        </w:rPr>
        <w:t>………………</w:t>
      </w:r>
    </w:p>
    <w:p w14:paraId="2F1359AF" w14:textId="37B20654" w:rsidR="002500E0" w:rsidRPr="00A00152" w:rsidRDefault="0038025C" w:rsidP="000122E9">
      <w:pPr>
        <w:pStyle w:val="BodyTextIndent"/>
        <w:tabs>
          <w:tab w:val="center" w:pos="8505"/>
        </w:tabs>
        <w:ind w:left="567" w:firstLine="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i/>
          <w:szCs w:val="24"/>
        </w:rPr>
        <w:tab/>
      </w:r>
      <w:r w:rsidR="002500E0" w:rsidRPr="00A00152">
        <w:rPr>
          <w:rFonts w:ascii="Times New Roman" w:hAnsi="Times New Roman"/>
          <w:i/>
          <w:szCs w:val="24"/>
        </w:rPr>
        <w:t>Ngày …… tháng …… năm 20</w:t>
      </w:r>
      <w:r w:rsidR="00E54299" w:rsidRPr="00A00152">
        <w:rPr>
          <w:rFonts w:ascii="Times New Roman" w:hAnsi="Times New Roman"/>
          <w:i/>
          <w:szCs w:val="24"/>
        </w:rPr>
        <w:t>2</w:t>
      </w:r>
      <w:r w:rsidR="00A869D8" w:rsidRPr="00A00152">
        <w:rPr>
          <w:rFonts w:ascii="Times New Roman" w:hAnsi="Times New Roman"/>
          <w:i/>
          <w:szCs w:val="24"/>
        </w:rPr>
        <w:t>6</w:t>
      </w:r>
    </w:p>
    <w:p w14:paraId="14645D1A" w14:textId="5E9EC63D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="008A0EF4" w:rsidRPr="00A00152">
        <w:rPr>
          <w:rFonts w:ascii="Times New Roman" w:hAnsi="Times New Roman"/>
          <w:szCs w:val="24"/>
        </w:rPr>
        <w:t>Người làm đơn</w:t>
      </w:r>
    </w:p>
    <w:p w14:paraId="69546FB5" w14:textId="77777777" w:rsidR="002500E0" w:rsidRPr="00A00152" w:rsidRDefault="002500E0" w:rsidP="000122E9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i/>
          <w:szCs w:val="24"/>
        </w:rPr>
        <w:t>(Ký tên và ghi rõ họ, tên)</w:t>
      </w:r>
    </w:p>
    <w:p w14:paraId="674E549C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8B90044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77984365" w14:textId="77777777" w:rsidR="000122E9" w:rsidRPr="00A00152" w:rsidRDefault="000122E9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5C4C0359" w14:textId="77777777" w:rsidR="0045168E" w:rsidRPr="00A00152" w:rsidRDefault="0045168E" w:rsidP="00D62E36">
      <w:pPr>
        <w:tabs>
          <w:tab w:val="center" w:pos="8505"/>
        </w:tabs>
        <w:ind w:left="567" w:firstLine="720"/>
        <w:rPr>
          <w:rFonts w:ascii="Times New Roman" w:hAnsi="Times New Roman"/>
          <w:i/>
          <w:szCs w:val="24"/>
        </w:rPr>
      </w:pPr>
    </w:p>
    <w:p w14:paraId="2B9EBD82" w14:textId="0F0088DA" w:rsidR="002500E0" w:rsidRPr="00BD63CD" w:rsidRDefault="00EC1B41" w:rsidP="006B4F34">
      <w:pPr>
        <w:tabs>
          <w:tab w:val="center" w:pos="8505"/>
        </w:tabs>
        <w:ind w:left="567" w:firstLine="720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BD63CD">
        <w:rPr>
          <w:rFonts w:ascii="Times New Roman" w:hAnsi="Times New Roman"/>
          <w:b/>
          <w:bCs/>
          <w:szCs w:val="24"/>
        </w:rPr>
        <w:t>${NguoiLamDon}</w:t>
      </w:r>
    </w:p>
    <w:p w14:paraId="283855F9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7FFFE886" w14:textId="77777777" w:rsidR="00DC7FEC" w:rsidRPr="00A00152" w:rsidRDefault="00DC7FEC" w:rsidP="006B4F34">
      <w:pPr>
        <w:tabs>
          <w:tab w:val="center" w:pos="8505"/>
        </w:tabs>
        <w:ind w:left="567" w:firstLine="720"/>
        <w:rPr>
          <w:rFonts w:ascii="Times New Roman" w:hAnsi="Times New Roman"/>
          <w:szCs w:val="24"/>
        </w:rPr>
      </w:pPr>
    </w:p>
    <w:p w14:paraId="03D8F4EE" w14:textId="035F60A2" w:rsidR="002500E0" w:rsidRPr="00A00152" w:rsidRDefault="002500E0" w:rsidP="00CF7A70">
      <w:pPr>
        <w:pStyle w:val="BodyTextIndent2"/>
        <w:tabs>
          <w:tab w:val="center" w:pos="8505"/>
        </w:tabs>
        <w:spacing w:line="360" w:lineRule="auto"/>
        <w:ind w:left="567"/>
        <w:jc w:val="center"/>
        <w:rPr>
          <w:rFonts w:ascii="Times New Roman" w:hAnsi="Times New Roman"/>
          <w:sz w:val="24"/>
          <w:szCs w:val="24"/>
          <w:u w:val="single"/>
        </w:rPr>
      </w:pPr>
      <w:r w:rsidRPr="00A00152">
        <w:rPr>
          <w:rFonts w:ascii="Times New Roman" w:hAnsi="Times New Roman"/>
          <w:sz w:val="24"/>
          <w:szCs w:val="24"/>
          <w:u w:val="single"/>
        </w:rPr>
        <w:t xml:space="preserve">Phần ghi nhận của Hiệu trưởng trường Tiểu học Nguyễn </w:t>
      </w:r>
      <w:r w:rsidR="00FA7FCE">
        <w:rPr>
          <w:rFonts w:ascii="Times New Roman" w:hAnsi="Times New Roman"/>
          <w:sz w:val="24"/>
          <w:szCs w:val="24"/>
          <w:u w:val="single"/>
        </w:rPr>
        <w:t>Văn Hưởng</w:t>
      </w:r>
    </w:p>
    <w:p w14:paraId="118C4133" w14:textId="31C145BB" w:rsidR="002500E0" w:rsidRPr="009E6489" w:rsidRDefault="002500E0" w:rsidP="00CF7A70">
      <w:pPr>
        <w:spacing w:line="360" w:lineRule="auto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 xml:space="preserve">         </w:t>
      </w:r>
      <w:r w:rsidRPr="00A00152">
        <w:rPr>
          <w:rFonts w:ascii="Times New Roman" w:hAnsi="Times New Roman"/>
          <w:szCs w:val="24"/>
        </w:rPr>
        <w:tab/>
        <w:t xml:space="preserve">Đồng ý nhận em: </w:t>
      </w:r>
      <w:r w:rsidR="00CF7A70">
        <w:rPr>
          <w:rFonts w:ascii="Times New Roman" w:hAnsi="Times New Roman"/>
          <w:szCs w:val="24"/>
        </w:rPr>
        <w:t xml:space="preserve"> 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HoVaTenHocSinh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${</w:t>
      </w:r>
      <w:r w:rsidRPr="009E6489">
        <w:rPr>
          <w:rFonts w:ascii="Times New Roman" w:hAnsi="Times New Roman"/>
          <w:b/>
          <w:bCs/>
          <w:szCs w:val="24"/>
        </w:rPr>
        <w:t>HoVaTenHocSinh</w:t>
      </w:r>
      <w:r w:rsidR="00B41291" w:rsidRPr="009E6489">
        <w:rPr>
          <w:rFonts w:ascii="Times New Roman" w:hAnsi="Times New Roman"/>
          <w:b/>
          <w:bCs/>
          <w:szCs w:val="24"/>
        </w:rPr>
        <w:t>}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  <w:r w:rsidRPr="00A00152">
        <w:rPr>
          <w:rFonts w:ascii="Times New Roman" w:hAnsi="Times New Roman"/>
          <w:szCs w:val="24"/>
        </w:rPr>
        <w:tab/>
      </w:r>
      <w:r w:rsidR="00CF7A70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szCs w:val="24"/>
        </w:rPr>
        <w:t>Sinh ngày</w:t>
      </w:r>
      <w:r w:rsidRPr="009E6489">
        <w:rPr>
          <w:rFonts w:ascii="Times New Roman" w:hAnsi="Times New Roman"/>
          <w:b/>
          <w:bCs/>
          <w:szCs w:val="24"/>
        </w:rPr>
        <w:t xml:space="preserve">: </w:t>
      </w:r>
      <w:r w:rsidRPr="009E6489">
        <w:rPr>
          <w:rFonts w:ascii="Times New Roman" w:hAnsi="Times New Roman"/>
          <w:b/>
          <w:bCs/>
          <w:szCs w:val="24"/>
        </w:rPr>
        <w:fldChar w:fldCharType="begin"/>
      </w:r>
      <w:r w:rsidRPr="009E6489">
        <w:rPr>
          <w:rFonts w:ascii="Times New Roman" w:hAnsi="Times New Roman"/>
          <w:b/>
          <w:bCs/>
          <w:szCs w:val="24"/>
        </w:rPr>
        <w:instrText>MERGEFIELD NgaySinh \* MERGEFORMAT</w:instrText>
      </w:r>
      <w:r w:rsidRPr="009E6489">
        <w:rPr>
          <w:rFonts w:ascii="Times New Roman" w:hAnsi="Times New Roman"/>
          <w:b/>
          <w:bCs/>
          <w:szCs w:val="24"/>
        </w:rPr>
        <w:fldChar w:fldCharType="separate"/>
      </w:r>
      <w:r w:rsidR="00B41291" w:rsidRPr="009E6489">
        <w:rPr>
          <w:rFonts w:ascii="Times New Roman" w:hAnsi="Times New Roman"/>
          <w:b/>
          <w:bCs/>
          <w:szCs w:val="24"/>
        </w:rPr>
        <w:t>${</w:t>
      </w:r>
      <w:r w:rsidRPr="009E6489">
        <w:rPr>
          <w:rFonts w:ascii="Times New Roman" w:hAnsi="Times New Roman"/>
          <w:b/>
          <w:bCs/>
          <w:szCs w:val="24"/>
        </w:rPr>
        <w:t>NgaySinh</w:t>
      </w:r>
      <w:r w:rsidR="00B41291" w:rsidRPr="009E6489">
        <w:rPr>
          <w:rFonts w:ascii="Times New Roman" w:hAnsi="Times New Roman"/>
          <w:b/>
          <w:bCs/>
          <w:szCs w:val="24"/>
        </w:rPr>
        <w:t>}</w:t>
      </w:r>
      <w:r w:rsidRPr="009E6489">
        <w:rPr>
          <w:rFonts w:ascii="Times New Roman" w:hAnsi="Times New Roman"/>
          <w:b/>
          <w:bCs/>
          <w:szCs w:val="24"/>
        </w:rPr>
        <w:fldChar w:fldCharType="end"/>
      </w:r>
    </w:p>
    <w:p w14:paraId="4CADEE8F" w14:textId="066D9A7E" w:rsidR="002500E0" w:rsidRPr="00A00152" w:rsidRDefault="002500E0" w:rsidP="00CF7A70">
      <w:pPr>
        <w:tabs>
          <w:tab w:val="left" w:pos="1560"/>
        </w:tabs>
        <w:spacing w:line="360" w:lineRule="auto"/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szCs w:val="24"/>
        </w:rPr>
        <w:tab/>
        <w:t xml:space="preserve">Vào học lớp 1 tại trường Tiểu học Nguyễn </w:t>
      </w:r>
      <w:r w:rsidR="00FA7FCE">
        <w:rPr>
          <w:rFonts w:ascii="Times New Roman" w:hAnsi="Times New Roman"/>
          <w:szCs w:val="24"/>
        </w:rPr>
        <w:t>Văn Huỏng</w:t>
      </w:r>
      <w:r w:rsidRPr="00A00152">
        <w:rPr>
          <w:rFonts w:ascii="Times New Roman" w:hAnsi="Times New Roman"/>
          <w:szCs w:val="24"/>
        </w:rPr>
        <w:t xml:space="preserve"> năm học 20</w:t>
      </w:r>
      <w:r w:rsidR="002A314F" w:rsidRPr="00A00152">
        <w:rPr>
          <w:rFonts w:ascii="Times New Roman" w:hAnsi="Times New Roman"/>
          <w:szCs w:val="24"/>
        </w:rPr>
        <w:t>2</w:t>
      </w:r>
      <w:r w:rsidR="00C70519">
        <w:rPr>
          <w:rFonts w:ascii="Times New Roman" w:hAnsi="Times New Roman"/>
          <w:szCs w:val="24"/>
        </w:rPr>
        <w:t>6</w:t>
      </w:r>
      <w:r w:rsidRPr="00A00152">
        <w:rPr>
          <w:rFonts w:ascii="Times New Roman" w:hAnsi="Times New Roman"/>
          <w:szCs w:val="24"/>
        </w:rPr>
        <w:t xml:space="preserve"> -202</w:t>
      </w:r>
      <w:r w:rsidR="00C70519">
        <w:rPr>
          <w:rFonts w:ascii="Times New Roman" w:hAnsi="Times New Roman"/>
          <w:szCs w:val="24"/>
        </w:rPr>
        <w:t>7</w:t>
      </w:r>
      <w:r w:rsidR="008515AB" w:rsidRPr="00A00152">
        <w:rPr>
          <w:rFonts w:ascii="Times New Roman" w:hAnsi="Times New Roman"/>
          <w:szCs w:val="24"/>
        </w:rPr>
        <w:t>.</w:t>
      </w:r>
    </w:p>
    <w:p w14:paraId="3D631510" w14:textId="6449C7F8" w:rsidR="002500E0" w:rsidRPr="00A00152" w:rsidRDefault="002500E0" w:rsidP="00CF7A70">
      <w:pPr>
        <w:tabs>
          <w:tab w:val="center" w:pos="8505"/>
        </w:tabs>
        <w:spacing w:line="360" w:lineRule="auto"/>
        <w:ind w:left="567"/>
        <w:rPr>
          <w:rFonts w:ascii="Times New Roman" w:hAnsi="Times New Roman"/>
          <w:i/>
          <w:i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="00F107AD" w:rsidRPr="00A00152">
        <w:rPr>
          <w:rFonts w:ascii="Times New Roman" w:hAnsi="Times New Roman"/>
          <w:i/>
          <w:iCs/>
          <w:szCs w:val="24"/>
        </w:rPr>
        <w:t>Tân Thuận</w:t>
      </w:r>
      <w:r w:rsidR="00EE082C" w:rsidRPr="00A00152">
        <w:rPr>
          <w:rFonts w:ascii="Times New Roman" w:hAnsi="Times New Roman"/>
          <w:i/>
          <w:iCs/>
          <w:szCs w:val="24"/>
        </w:rPr>
        <w:t>, n</w:t>
      </w:r>
      <w:r w:rsidRPr="00A00152">
        <w:rPr>
          <w:rFonts w:ascii="Times New Roman" w:hAnsi="Times New Roman"/>
          <w:i/>
          <w:iCs/>
          <w:szCs w:val="24"/>
        </w:rPr>
        <w:t>gà</w:t>
      </w:r>
      <w:r w:rsidR="00EE082C" w:rsidRPr="00A00152">
        <w:rPr>
          <w:rFonts w:ascii="Times New Roman" w:hAnsi="Times New Roman"/>
          <w:i/>
          <w:iCs/>
          <w:szCs w:val="24"/>
        </w:rPr>
        <w:t>y ……</w:t>
      </w:r>
      <w:r w:rsidRPr="00A00152">
        <w:rPr>
          <w:rFonts w:ascii="Times New Roman" w:hAnsi="Times New Roman"/>
          <w:i/>
          <w:iCs/>
          <w:szCs w:val="24"/>
        </w:rPr>
        <w:t xml:space="preserve">  tháng </w:t>
      </w:r>
      <w:r w:rsidR="00EE082C" w:rsidRPr="00A00152">
        <w:rPr>
          <w:rFonts w:ascii="Times New Roman" w:hAnsi="Times New Roman"/>
          <w:i/>
          <w:iCs/>
          <w:szCs w:val="24"/>
        </w:rPr>
        <w:t>……</w:t>
      </w:r>
      <w:r w:rsidRPr="00A00152">
        <w:rPr>
          <w:rFonts w:ascii="Times New Roman" w:hAnsi="Times New Roman"/>
          <w:i/>
          <w:iCs/>
          <w:szCs w:val="24"/>
        </w:rPr>
        <w:t xml:space="preserve">  năm 20</w:t>
      </w:r>
      <w:r w:rsidR="00AE316D" w:rsidRPr="00A00152">
        <w:rPr>
          <w:rFonts w:ascii="Times New Roman" w:hAnsi="Times New Roman"/>
          <w:i/>
          <w:iCs/>
          <w:szCs w:val="24"/>
        </w:rPr>
        <w:t>2</w:t>
      </w:r>
      <w:r w:rsidR="00A16F41" w:rsidRPr="00A00152">
        <w:rPr>
          <w:rFonts w:ascii="Times New Roman" w:hAnsi="Times New Roman"/>
          <w:i/>
          <w:iCs/>
          <w:szCs w:val="24"/>
        </w:rPr>
        <w:t>6</w:t>
      </w:r>
    </w:p>
    <w:p w14:paraId="1D2BDB2F" w14:textId="22822E0D" w:rsidR="002500E0" w:rsidRPr="00A00152" w:rsidRDefault="002500E0" w:rsidP="00CF7A70">
      <w:pPr>
        <w:tabs>
          <w:tab w:val="center" w:pos="8505"/>
        </w:tabs>
        <w:spacing w:line="360" w:lineRule="auto"/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szCs w:val="24"/>
        </w:rPr>
        <w:tab/>
      </w:r>
      <w:r w:rsidRPr="00A00152">
        <w:rPr>
          <w:rFonts w:ascii="Times New Roman" w:hAnsi="Times New Roman"/>
          <w:b/>
          <w:bCs/>
          <w:szCs w:val="24"/>
        </w:rPr>
        <w:t xml:space="preserve">HIỆU TRƯỞNG </w:t>
      </w:r>
    </w:p>
    <w:p w14:paraId="368461C8" w14:textId="06B47B91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0FA808FB" w14:textId="68D9605F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7652FF90" w14:textId="77777777" w:rsidR="002876B4" w:rsidRPr="00A00152" w:rsidRDefault="002876B4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</w:p>
    <w:p w14:paraId="450C7E1A" w14:textId="77777777" w:rsidR="00330A39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b/>
          <w:bCs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</w:p>
    <w:p w14:paraId="5D7BDD47" w14:textId="7227DEBB" w:rsidR="002500E0" w:rsidRPr="00A00152" w:rsidRDefault="00330A39" w:rsidP="00D62E36">
      <w:pPr>
        <w:tabs>
          <w:tab w:val="center" w:pos="8505"/>
        </w:tabs>
        <w:ind w:left="567"/>
        <w:rPr>
          <w:rFonts w:ascii="Times New Roman" w:hAnsi="Times New Roman"/>
          <w:szCs w:val="24"/>
        </w:rPr>
      </w:pPr>
      <w:r w:rsidRPr="00A00152">
        <w:rPr>
          <w:rFonts w:ascii="Times New Roman" w:hAnsi="Times New Roman"/>
          <w:b/>
          <w:bCs/>
          <w:szCs w:val="24"/>
        </w:rPr>
        <w:tab/>
      </w:r>
      <w:r w:rsidR="00FA7FCE" w:rsidRPr="00FA7FCE">
        <w:rPr>
          <w:rFonts w:ascii="Times New Roman" w:hAnsi="Times New Roman"/>
          <w:b/>
          <w:bCs/>
          <w:szCs w:val="24"/>
        </w:rPr>
        <w:t>Hoàng Thụy Bích Thủy</w:t>
      </w:r>
    </w:p>
    <w:sectPr w:rsidR="002500E0" w:rsidRPr="00A00152" w:rsidSect="00A60BB6">
      <w:pgSz w:w="11909" w:h="16834" w:code="9"/>
      <w:pgMar w:top="426" w:right="427" w:bottom="284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BFF4B" w14:textId="77777777" w:rsidR="00FE4A34" w:rsidRDefault="00FE4A34" w:rsidP="009E185D">
      <w:r>
        <w:separator/>
      </w:r>
    </w:p>
  </w:endnote>
  <w:endnote w:type="continuationSeparator" w:id="0">
    <w:p w14:paraId="2945536B" w14:textId="77777777" w:rsidR="00FE4A34" w:rsidRDefault="00FE4A34" w:rsidP="009E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NI-Centur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Book">
    <w:altName w:val="Calibri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5F6E5" w14:textId="77777777" w:rsidR="00FE4A34" w:rsidRDefault="00FE4A34" w:rsidP="009E185D">
      <w:r>
        <w:separator/>
      </w:r>
    </w:p>
  </w:footnote>
  <w:footnote w:type="continuationSeparator" w:id="0">
    <w:p w14:paraId="1D3D58C5" w14:textId="77777777" w:rsidR="00FE4A34" w:rsidRDefault="00FE4A34" w:rsidP="009E18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151FB"/>
    <w:multiLevelType w:val="hybridMultilevel"/>
    <w:tmpl w:val="F76226BC"/>
    <w:lvl w:ilvl="0" w:tplc="CB10E04A"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662515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nhập liệu$'`"/>
    <w:activeRecord w:val="-1"/>
    <w:odso>
      <w:udl w:val="Provider=Microsoft.ACE.OLEDB.12.0;User ID=Admin;Data Source=D:\_Tuyen sinh lop 1\file tuyển sinh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nhập liệu$'"/>
      <w:src r:id="rId2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</w:odso>
  </w:mailMerge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0639"/>
    <w:rsid w:val="000001D6"/>
    <w:rsid w:val="0000078A"/>
    <w:rsid w:val="00000790"/>
    <w:rsid w:val="0000187A"/>
    <w:rsid w:val="000032C8"/>
    <w:rsid w:val="00003906"/>
    <w:rsid w:val="00004047"/>
    <w:rsid w:val="000042C6"/>
    <w:rsid w:val="00004C52"/>
    <w:rsid w:val="00004FF9"/>
    <w:rsid w:val="00007121"/>
    <w:rsid w:val="00007700"/>
    <w:rsid w:val="00007A56"/>
    <w:rsid w:val="000114C8"/>
    <w:rsid w:val="00011B12"/>
    <w:rsid w:val="000122E9"/>
    <w:rsid w:val="00013D8D"/>
    <w:rsid w:val="00015ED1"/>
    <w:rsid w:val="00015EE8"/>
    <w:rsid w:val="00016BF5"/>
    <w:rsid w:val="00017331"/>
    <w:rsid w:val="00022D7B"/>
    <w:rsid w:val="00024666"/>
    <w:rsid w:val="0002533A"/>
    <w:rsid w:val="00025BC6"/>
    <w:rsid w:val="000277D2"/>
    <w:rsid w:val="00027A6B"/>
    <w:rsid w:val="0003046E"/>
    <w:rsid w:val="0003228A"/>
    <w:rsid w:val="00032A6B"/>
    <w:rsid w:val="00034FBF"/>
    <w:rsid w:val="00036491"/>
    <w:rsid w:val="0003705C"/>
    <w:rsid w:val="00037E5C"/>
    <w:rsid w:val="00040B52"/>
    <w:rsid w:val="00040E96"/>
    <w:rsid w:val="00041821"/>
    <w:rsid w:val="0004341E"/>
    <w:rsid w:val="00045272"/>
    <w:rsid w:val="00046029"/>
    <w:rsid w:val="0005130E"/>
    <w:rsid w:val="00051DB6"/>
    <w:rsid w:val="00052990"/>
    <w:rsid w:val="00052CF4"/>
    <w:rsid w:val="00054AA3"/>
    <w:rsid w:val="00055521"/>
    <w:rsid w:val="00055988"/>
    <w:rsid w:val="0005655A"/>
    <w:rsid w:val="00057173"/>
    <w:rsid w:val="00061E4A"/>
    <w:rsid w:val="00063242"/>
    <w:rsid w:val="00063661"/>
    <w:rsid w:val="00066F74"/>
    <w:rsid w:val="00066FE9"/>
    <w:rsid w:val="000702D4"/>
    <w:rsid w:val="00070D10"/>
    <w:rsid w:val="00070FF6"/>
    <w:rsid w:val="00071FB8"/>
    <w:rsid w:val="00075124"/>
    <w:rsid w:val="00076CA1"/>
    <w:rsid w:val="00076E5A"/>
    <w:rsid w:val="000770D5"/>
    <w:rsid w:val="000804D1"/>
    <w:rsid w:val="00081493"/>
    <w:rsid w:val="00081D8C"/>
    <w:rsid w:val="00082F00"/>
    <w:rsid w:val="000845B2"/>
    <w:rsid w:val="00084743"/>
    <w:rsid w:val="00084DD0"/>
    <w:rsid w:val="00085791"/>
    <w:rsid w:val="00085A71"/>
    <w:rsid w:val="00085F25"/>
    <w:rsid w:val="000921DA"/>
    <w:rsid w:val="00092222"/>
    <w:rsid w:val="000934E8"/>
    <w:rsid w:val="0009611C"/>
    <w:rsid w:val="000A11CA"/>
    <w:rsid w:val="000A2508"/>
    <w:rsid w:val="000A4230"/>
    <w:rsid w:val="000A4357"/>
    <w:rsid w:val="000A5481"/>
    <w:rsid w:val="000A56C3"/>
    <w:rsid w:val="000A5B1A"/>
    <w:rsid w:val="000A6ED2"/>
    <w:rsid w:val="000A715B"/>
    <w:rsid w:val="000A761E"/>
    <w:rsid w:val="000B160B"/>
    <w:rsid w:val="000B1D1D"/>
    <w:rsid w:val="000B48BE"/>
    <w:rsid w:val="000B49FB"/>
    <w:rsid w:val="000B4BBC"/>
    <w:rsid w:val="000B7617"/>
    <w:rsid w:val="000C0474"/>
    <w:rsid w:val="000C0EC7"/>
    <w:rsid w:val="000C1009"/>
    <w:rsid w:val="000C107B"/>
    <w:rsid w:val="000C3ED5"/>
    <w:rsid w:val="000C6D4D"/>
    <w:rsid w:val="000D0639"/>
    <w:rsid w:val="000D100E"/>
    <w:rsid w:val="000D3262"/>
    <w:rsid w:val="000D35C5"/>
    <w:rsid w:val="000D4007"/>
    <w:rsid w:val="000D4982"/>
    <w:rsid w:val="000E0F7C"/>
    <w:rsid w:val="000E244C"/>
    <w:rsid w:val="000E2D06"/>
    <w:rsid w:val="000E39FA"/>
    <w:rsid w:val="000E4BB4"/>
    <w:rsid w:val="000E68AC"/>
    <w:rsid w:val="000F4238"/>
    <w:rsid w:val="000F5B96"/>
    <w:rsid w:val="000F675F"/>
    <w:rsid w:val="000F71D9"/>
    <w:rsid w:val="000F721A"/>
    <w:rsid w:val="00102751"/>
    <w:rsid w:val="00103A51"/>
    <w:rsid w:val="00104B65"/>
    <w:rsid w:val="0010539C"/>
    <w:rsid w:val="001112A3"/>
    <w:rsid w:val="00112143"/>
    <w:rsid w:val="0011251C"/>
    <w:rsid w:val="00112D99"/>
    <w:rsid w:val="00112E44"/>
    <w:rsid w:val="0011537A"/>
    <w:rsid w:val="00116D0C"/>
    <w:rsid w:val="00120497"/>
    <w:rsid w:val="00122DB5"/>
    <w:rsid w:val="00123765"/>
    <w:rsid w:val="001258BD"/>
    <w:rsid w:val="00125B04"/>
    <w:rsid w:val="00125D63"/>
    <w:rsid w:val="0013444B"/>
    <w:rsid w:val="00144980"/>
    <w:rsid w:val="00146676"/>
    <w:rsid w:val="00147AAB"/>
    <w:rsid w:val="00154942"/>
    <w:rsid w:val="00154B63"/>
    <w:rsid w:val="0015728F"/>
    <w:rsid w:val="00160487"/>
    <w:rsid w:val="001608BE"/>
    <w:rsid w:val="001629BE"/>
    <w:rsid w:val="001648F6"/>
    <w:rsid w:val="001664D5"/>
    <w:rsid w:val="00166E84"/>
    <w:rsid w:val="0016759A"/>
    <w:rsid w:val="00172906"/>
    <w:rsid w:val="001740A7"/>
    <w:rsid w:val="0017713A"/>
    <w:rsid w:val="001772EE"/>
    <w:rsid w:val="0018069E"/>
    <w:rsid w:val="00180C1C"/>
    <w:rsid w:val="001847B5"/>
    <w:rsid w:val="00185832"/>
    <w:rsid w:val="001858D5"/>
    <w:rsid w:val="001861DD"/>
    <w:rsid w:val="001862D8"/>
    <w:rsid w:val="001865FC"/>
    <w:rsid w:val="0018729D"/>
    <w:rsid w:val="0019109B"/>
    <w:rsid w:val="00191518"/>
    <w:rsid w:val="00194781"/>
    <w:rsid w:val="00195CCC"/>
    <w:rsid w:val="00197F2E"/>
    <w:rsid w:val="001A15FF"/>
    <w:rsid w:val="001A6588"/>
    <w:rsid w:val="001A769F"/>
    <w:rsid w:val="001B0385"/>
    <w:rsid w:val="001B2C93"/>
    <w:rsid w:val="001B572E"/>
    <w:rsid w:val="001B5F92"/>
    <w:rsid w:val="001B711A"/>
    <w:rsid w:val="001B739F"/>
    <w:rsid w:val="001B7FC0"/>
    <w:rsid w:val="001C3824"/>
    <w:rsid w:val="001C5FC3"/>
    <w:rsid w:val="001C7381"/>
    <w:rsid w:val="001D01A8"/>
    <w:rsid w:val="001D07EF"/>
    <w:rsid w:val="001D2BCF"/>
    <w:rsid w:val="001D3E7B"/>
    <w:rsid w:val="001D3FFA"/>
    <w:rsid w:val="001D473F"/>
    <w:rsid w:val="001D5351"/>
    <w:rsid w:val="001D6A20"/>
    <w:rsid w:val="001E1A0C"/>
    <w:rsid w:val="001E373F"/>
    <w:rsid w:val="001E3EF9"/>
    <w:rsid w:val="001E4C9D"/>
    <w:rsid w:val="001E6863"/>
    <w:rsid w:val="001E69C1"/>
    <w:rsid w:val="001F1E63"/>
    <w:rsid w:val="001F2700"/>
    <w:rsid w:val="001F2816"/>
    <w:rsid w:val="001F482E"/>
    <w:rsid w:val="002021D9"/>
    <w:rsid w:val="002030E4"/>
    <w:rsid w:val="00204A9F"/>
    <w:rsid w:val="0020562A"/>
    <w:rsid w:val="00210219"/>
    <w:rsid w:val="0021163D"/>
    <w:rsid w:val="002125C4"/>
    <w:rsid w:val="0021350C"/>
    <w:rsid w:val="0021369B"/>
    <w:rsid w:val="0021577C"/>
    <w:rsid w:val="00215F59"/>
    <w:rsid w:val="00217715"/>
    <w:rsid w:val="00217780"/>
    <w:rsid w:val="00217B93"/>
    <w:rsid w:val="002236E8"/>
    <w:rsid w:val="002246B2"/>
    <w:rsid w:val="00227FB8"/>
    <w:rsid w:val="002305D6"/>
    <w:rsid w:val="00230DE6"/>
    <w:rsid w:val="00230EC7"/>
    <w:rsid w:val="00233C6B"/>
    <w:rsid w:val="002343A3"/>
    <w:rsid w:val="0023464C"/>
    <w:rsid w:val="00236A33"/>
    <w:rsid w:val="00237BA2"/>
    <w:rsid w:val="00240CB5"/>
    <w:rsid w:val="00240E81"/>
    <w:rsid w:val="00242DE1"/>
    <w:rsid w:val="002438A2"/>
    <w:rsid w:val="002439E9"/>
    <w:rsid w:val="00246965"/>
    <w:rsid w:val="002500E0"/>
    <w:rsid w:val="00251B9B"/>
    <w:rsid w:val="00251F1C"/>
    <w:rsid w:val="0025442A"/>
    <w:rsid w:val="0025545A"/>
    <w:rsid w:val="002634D1"/>
    <w:rsid w:val="00263EFF"/>
    <w:rsid w:val="00265CAB"/>
    <w:rsid w:val="00271227"/>
    <w:rsid w:val="0027181D"/>
    <w:rsid w:val="002720A5"/>
    <w:rsid w:val="002733F0"/>
    <w:rsid w:val="00273A14"/>
    <w:rsid w:val="00273B89"/>
    <w:rsid w:val="002750DD"/>
    <w:rsid w:val="002751B2"/>
    <w:rsid w:val="002778C8"/>
    <w:rsid w:val="00277D20"/>
    <w:rsid w:val="00280DE1"/>
    <w:rsid w:val="002831CD"/>
    <w:rsid w:val="00283628"/>
    <w:rsid w:val="00284274"/>
    <w:rsid w:val="0028491B"/>
    <w:rsid w:val="002876B4"/>
    <w:rsid w:val="002879BE"/>
    <w:rsid w:val="00287BFF"/>
    <w:rsid w:val="002903FB"/>
    <w:rsid w:val="002928D5"/>
    <w:rsid w:val="00292E1A"/>
    <w:rsid w:val="0029382F"/>
    <w:rsid w:val="0029387D"/>
    <w:rsid w:val="00293E3F"/>
    <w:rsid w:val="002971BF"/>
    <w:rsid w:val="00297E3A"/>
    <w:rsid w:val="002A29F6"/>
    <w:rsid w:val="002A314F"/>
    <w:rsid w:val="002A678D"/>
    <w:rsid w:val="002B20E5"/>
    <w:rsid w:val="002B465C"/>
    <w:rsid w:val="002C0EB7"/>
    <w:rsid w:val="002C120E"/>
    <w:rsid w:val="002C27A3"/>
    <w:rsid w:val="002C4D1F"/>
    <w:rsid w:val="002C5D00"/>
    <w:rsid w:val="002C7C11"/>
    <w:rsid w:val="002C7DCB"/>
    <w:rsid w:val="002D01BF"/>
    <w:rsid w:val="002D03B0"/>
    <w:rsid w:val="002D355C"/>
    <w:rsid w:val="002D3C31"/>
    <w:rsid w:val="002D6D29"/>
    <w:rsid w:val="002E082D"/>
    <w:rsid w:val="002E2C5A"/>
    <w:rsid w:val="002E3318"/>
    <w:rsid w:val="002E4831"/>
    <w:rsid w:val="002E4DD8"/>
    <w:rsid w:val="002F0EAE"/>
    <w:rsid w:val="002F6B8D"/>
    <w:rsid w:val="002F73F0"/>
    <w:rsid w:val="002F761A"/>
    <w:rsid w:val="003004A5"/>
    <w:rsid w:val="003010CC"/>
    <w:rsid w:val="00301E18"/>
    <w:rsid w:val="0030212B"/>
    <w:rsid w:val="00302878"/>
    <w:rsid w:val="003049A5"/>
    <w:rsid w:val="00304DEB"/>
    <w:rsid w:val="003064A8"/>
    <w:rsid w:val="00306727"/>
    <w:rsid w:val="00311BC5"/>
    <w:rsid w:val="00312C80"/>
    <w:rsid w:val="00314988"/>
    <w:rsid w:val="00320FB8"/>
    <w:rsid w:val="00322509"/>
    <w:rsid w:val="00322807"/>
    <w:rsid w:val="0032661A"/>
    <w:rsid w:val="00330A39"/>
    <w:rsid w:val="00331E8A"/>
    <w:rsid w:val="0033512B"/>
    <w:rsid w:val="0033782E"/>
    <w:rsid w:val="00337F55"/>
    <w:rsid w:val="00342719"/>
    <w:rsid w:val="00343CB4"/>
    <w:rsid w:val="00346543"/>
    <w:rsid w:val="00346CC0"/>
    <w:rsid w:val="003530B1"/>
    <w:rsid w:val="00353780"/>
    <w:rsid w:val="00355B04"/>
    <w:rsid w:val="00357709"/>
    <w:rsid w:val="003623E7"/>
    <w:rsid w:val="00363A2E"/>
    <w:rsid w:val="0036446E"/>
    <w:rsid w:val="0036501E"/>
    <w:rsid w:val="00365656"/>
    <w:rsid w:val="00365A5E"/>
    <w:rsid w:val="003722B4"/>
    <w:rsid w:val="003764E0"/>
    <w:rsid w:val="00377364"/>
    <w:rsid w:val="00377C3D"/>
    <w:rsid w:val="0038025C"/>
    <w:rsid w:val="00382F1D"/>
    <w:rsid w:val="00385C5A"/>
    <w:rsid w:val="00390846"/>
    <w:rsid w:val="00391AE8"/>
    <w:rsid w:val="003921D6"/>
    <w:rsid w:val="00393F40"/>
    <w:rsid w:val="003942E7"/>
    <w:rsid w:val="003A1988"/>
    <w:rsid w:val="003A25A8"/>
    <w:rsid w:val="003A25F7"/>
    <w:rsid w:val="003A3433"/>
    <w:rsid w:val="003A53D3"/>
    <w:rsid w:val="003A576B"/>
    <w:rsid w:val="003B1C05"/>
    <w:rsid w:val="003B6178"/>
    <w:rsid w:val="003B6CD2"/>
    <w:rsid w:val="003B7848"/>
    <w:rsid w:val="003C1BC5"/>
    <w:rsid w:val="003C252C"/>
    <w:rsid w:val="003C32F0"/>
    <w:rsid w:val="003C3AD1"/>
    <w:rsid w:val="003C3F90"/>
    <w:rsid w:val="003C4731"/>
    <w:rsid w:val="003D0F2E"/>
    <w:rsid w:val="003D2B24"/>
    <w:rsid w:val="003D66FA"/>
    <w:rsid w:val="003D72B7"/>
    <w:rsid w:val="003E043D"/>
    <w:rsid w:val="003E06D4"/>
    <w:rsid w:val="003E1005"/>
    <w:rsid w:val="003E1E0C"/>
    <w:rsid w:val="003E35EE"/>
    <w:rsid w:val="003E3E73"/>
    <w:rsid w:val="003E6218"/>
    <w:rsid w:val="003E6FB4"/>
    <w:rsid w:val="003F0827"/>
    <w:rsid w:val="003F111C"/>
    <w:rsid w:val="003F2D51"/>
    <w:rsid w:val="003F4853"/>
    <w:rsid w:val="004035A2"/>
    <w:rsid w:val="00404201"/>
    <w:rsid w:val="00405A18"/>
    <w:rsid w:val="0041073A"/>
    <w:rsid w:val="00417B45"/>
    <w:rsid w:val="004209B5"/>
    <w:rsid w:val="004221A7"/>
    <w:rsid w:val="0042260A"/>
    <w:rsid w:val="00423BD0"/>
    <w:rsid w:val="004243AB"/>
    <w:rsid w:val="00433EC7"/>
    <w:rsid w:val="00437E06"/>
    <w:rsid w:val="00437FCE"/>
    <w:rsid w:val="00440806"/>
    <w:rsid w:val="00441304"/>
    <w:rsid w:val="00445172"/>
    <w:rsid w:val="004478A5"/>
    <w:rsid w:val="004514A2"/>
    <w:rsid w:val="0045168E"/>
    <w:rsid w:val="004547F4"/>
    <w:rsid w:val="00457AD0"/>
    <w:rsid w:val="00460A42"/>
    <w:rsid w:val="00461E9B"/>
    <w:rsid w:val="00464937"/>
    <w:rsid w:val="004719F3"/>
    <w:rsid w:val="00472928"/>
    <w:rsid w:val="004731E8"/>
    <w:rsid w:val="00473DB6"/>
    <w:rsid w:val="00474B1F"/>
    <w:rsid w:val="004755C1"/>
    <w:rsid w:val="00475A0C"/>
    <w:rsid w:val="00477953"/>
    <w:rsid w:val="00477A23"/>
    <w:rsid w:val="004806CC"/>
    <w:rsid w:val="004826A4"/>
    <w:rsid w:val="00483D7C"/>
    <w:rsid w:val="00484321"/>
    <w:rsid w:val="0048454B"/>
    <w:rsid w:val="00485D92"/>
    <w:rsid w:val="004868E0"/>
    <w:rsid w:val="00490267"/>
    <w:rsid w:val="00490F15"/>
    <w:rsid w:val="004911D1"/>
    <w:rsid w:val="0049305B"/>
    <w:rsid w:val="00497801"/>
    <w:rsid w:val="004A2D0C"/>
    <w:rsid w:val="004A37A6"/>
    <w:rsid w:val="004A4551"/>
    <w:rsid w:val="004A77D6"/>
    <w:rsid w:val="004A77FD"/>
    <w:rsid w:val="004B0767"/>
    <w:rsid w:val="004B1743"/>
    <w:rsid w:val="004B2E72"/>
    <w:rsid w:val="004B31D8"/>
    <w:rsid w:val="004C5A32"/>
    <w:rsid w:val="004C63A6"/>
    <w:rsid w:val="004C695A"/>
    <w:rsid w:val="004D03D2"/>
    <w:rsid w:val="004D601B"/>
    <w:rsid w:val="004D6D13"/>
    <w:rsid w:val="004E0672"/>
    <w:rsid w:val="004E0FC6"/>
    <w:rsid w:val="004E5573"/>
    <w:rsid w:val="004E5821"/>
    <w:rsid w:val="004F0B36"/>
    <w:rsid w:val="004F0E69"/>
    <w:rsid w:val="004F27FB"/>
    <w:rsid w:val="004F44A9"/>
    <w:rsid w:val="004F63DF"/>
    <w:rsid w:val="004F7521"/>
    <w:rsid w:val="00500408"/>
    <w:rsid w:val="0050086E"/>
    <w:rsid w:val="00501532"/>
    <w:rsid w:val="00504F73"/>
    <w:rsid w:val="00505212"/>
    <w:rsid w:val="00505C9E"/>
    <w:rsid w:val="00506009"/>
    <w:rsid w:val="00506ACC"/>
    <w:rsid w:val="00506C3E"/>
    <w:rsid w:val="00515E6D"/>
    <w:rsid w:val="00516220"/>
    <w:rsid w:val="005166DF"/>
    <w:rsid w:val="00516E01"/>
    <w:rsid w:val="00516F82"/>
    <w:rsid w:val="00523F5A"/>
    <w:rsid w:val="00524B98"/>
    <w:rsid w:val="00524BD7"/>
    <w:rsid w:val="005252F0"/>
    <w:rsid w:val="00526AE2"/>
    <w:rsid w:val="005276B0"/>
    <w:rsid w:val="00527E5B"/>
    <w:rsid w:val="00531210"/>
    <w:rsid w:val="00531611"/>
    <w:rsid w:val="00531DFD"/>
    <w:rsid w:val="00532C72"/>
    <w:rsid w:val="00533F48"/>
    <w:rsid w:val="005349CE"/>
    <w:rsid w:val="005352D6"/>
    <w:rsid w:val="00535596"/>
    <w:rsid w:val="00536288"/>
    <w:rsid w:val="00537FD6"/>
    <w:rsid w:val="0054019B"/>
    <w:rsid w:val="00540298"/>
    <w:rsid w:val="00542B86"/>
    <w:rsid w:val="00542F70"/>
    <w:rsid w:val="0054338D"/>
    <w:rsid w:val="00543D1B"/>
    <w:rsid w:val="00546367"/>
    <w:rsid w:val="0054660C"/>
    <w:rsid w:val="005504AA"/>
    <w:rsid w:val="0055422D"/>
    <w:rsid w:val="0055529E"/>
    <w:rsid w:val="00556164"/>
    <w:rsid w:val="00563AFF"/>
    <w:rsid w:val="00566F14"/>
    <w:rsid w:val="005711D6"/>
    <w:rsid w:val="0057605E"/>
    <w:rsid w:val="005808DB"/>
    <w:rsid w:val="0058291C"/>
    <w:rsid w:val="005837A4"/>
    <w:rsid w:val="00583D7C"/>
    <w:rsid w:val="00584437"/>
    <w:rsid w:val="005853D9"/>
    <w:rsid w:val="00590AB2"/>
    <w:rsid w:val="0059217D"/>
    <w:rsid w:val="005926B6"/>
    <w:rsid w:val="00595344"/>
    <w:rsid w:val="00595887"/>
    <w:rsid w:val="00595BE2"/>
    <w:rsid w:val="00597B86"/>
    <w:rsid w:val="00597F19"/>
    <w:rsid w:val="005A0251"/>
    <w:rsid w:val="005A0625"/>
    <w:rsid w:val="005A12A3"/>
    <w:rsid w:val="005A3235"/>
    <w:rsid w:val="005A3BDD"/>
    <w:rsid w:val="005A482F"/>
    <w:rsid w:val="005A5C5C"/>
    <w:rsid w:val="005A7432"/>
    <w:rsid w:val="005B6506"/>
    <w:rsid w:val="005C195C"/>
    <w:rsid w:val="005C31F1"/>
    <w:rsid w:val="005C49D6"/>
    <w:rsid w:val="005C4A92"/>
    <w:rsid w:val="005C596F"/>
    <w:rsid w:val="005C59C7"/>
    <w:rsid w:val="005D0681"/>
    <w:rsid w:val="005D11AB"/>
    <w:rsid w:val="005D14A9"/>
    <w:rsid w:val="005D18AF"/>
    <w:rsid w:val="005D344D"/>
    <w:rsid w:val="005D4B8C"/>
    <w:rsid w:val="005D60E5"/>
    <w:rsid w:val="005D7269"/>
    <w:rsid w:val="005D7EA8"/>
    <w:rsid w:val="005E18BE"/>
    <w:rsid w:val="005E1BA1"/>
    <w:rsid w:val="005E23F5"/>
    <w:rsid w:val="005E2D45"/>
    <w:rsid w:val="005E71AB"/>
    <w:rsid w:val="005E7756"/>
    <w:rsid w:val="005F2DC4"/>
    <w:rsid w:val="005F49D5"/>
    <w:rsid w:val="005F5F84"/>
    <w:rsid w:val="005F6936"/>
    <w:rsid w:val="005F6EAE"/>
    <w:rsid w:val="0060119D"/>
    <w:rsid w:val="006011DA"/>
    <w:rsid w:val="0060202F"/>
    <w:rsid w:val="006024E7"/>
    <w:rsid w:val="00604471"/>
    <w:rsid w:val="00605462"/>
    <w:rsid w:val="006066A2"/>
    <w:rsid w:val="00606E92"/>
    <w:rsid w:val="00612477"/>
    <w:rsid w:val="00613163"/>
    <w:rsid w:val="00613562"/>
    <w:rsid w:val="0062066B"/>
    <w:rsid w:val="00623EA0"/>
    <w:rsid w:val="00625584"/>
    <w:rsid w:val="00627415"/>
    <w:rsid w:val="0063024D"/>
    <w:rsid w:val="00631996"/>
    <w:rsid w:val="00633429"/>
    <w:rsid w:val="00634137"/>
    <w:rsid w:val="00634171"/>
    <w:rsid w:val="00634237"/>
    <w:rsid w:val="0063524B"/>
    <w:rsid w:val="00640EDB"/>
    <w:rsid w:val="00641C0B"/>
    <w:rsid w:val="00643188"/>
    <w:rsid w:val="00645C0C"/>
    <w:rsid w:val="0064705D"/>
    <w:rsid w:val="0064737E"/>
    <w:rsid w:val="00650DD8"/>
    <w:rsid w:val="006516A6"/>
    <w:rsid w:val="0065413F"/>
    <w:rsid w:val="006553C1"/>
    <w:rsid w:val="00656543"/>
    <w:rsid w:val="00657072"/>
    <w:rsid w:val="00660BD7"/>
    <w:rsid w:val="006624CC"/>
    <w:rsid w:val="006648B0"/>
    <w:rsid w:val="00665957"/>
    <w:rsid w:val="00670188"/>
    <w:rsid w:val="006708B2"/>
    <w:rsid w:val="00670CC0"/>
    <w:rsid w:val="00671D9E"/>
    <w:rsid w:val="00673854"/>
    <w:rsid w:val="00673E3B"/>
    <w:rsid w:val="0067625F"/>
    <w:rsid w:val="006775C8"/>
    <w:rsid w:val="006776D2"/>
    <w:rsid w:val="006776D6"/>
    <w:rsid w:val="0068363D"/>
    <w:rsid w:val="006842CC"/>
    <w:rsid w:val="00686D09"/>
    <w:rsid w:val="006900C5"/>
    <w:rsid w:val="00690924"/>
    <w:rsid w:val="00691038"/>
    <w:rsid w:val="006942C6"/>
    <w:rsid w:val="00694501"/>
    <w:rsid w:val="0069605B"/>
    <w:rsid w:val="00697654"/>
    <w:rsid w:val="006979B1"/>
    <w:rsid w:val="006A244B"/>
    <w:rsid w:val="006A53F7"/>
    <w:rsid w:val="006B14E3"/>
    <w:rsid w:val="006B2EBF"/>
    <w:rsid w:val="006B3B29"/>
    <w:rsid w:val="006B3DFA"/>
    <w:rsid w:val="006B4F34"/>
    <w:rsid w:val="006B56E0"/>
    <w:rsid w:val="006B5DBD"/>
    <w:rsid w:val="006B625F"/>
    <w:rsid w:val="006C0EDF"/>
    <w:rsid w:val="006C148D"/>
    <w:rsid w:val="006C2633"/>
    <w:rsid w:val="006C363D"/>
    <w:rsid w:val="006C37C4"/>
    <w:rsid w:val="006C4F77"/>
    <w:rsid w:val="006C5E38"/>
    <w:rsid w:val="006E0121"/>
    <w:rsid w:val="006E02CF"/>
    <w:rsid w:val="006E0E4A"/>
    <w:rsid w:val="006E1EFC"/>
    <w:rsid w:val="006E4094"/>
    <w:rsid w:val="006E48ED"/>
    <w:rsid w:val="006E72D4"/>
    <w:rsid w:val="006F06D3"/>
    <w:rsid w:val="006F1404"/>
    <w:rsid w:val="006F37D7"/>
    <w:rsid w:val="006F5560"/>
    <w:rsid w:val="006F7A25"/>
    <w:rsid w:val="00700037"/>
    <w:rsid w:val="007044EB"/>
    <w:rsid w:val="00710117"/>
    <w:rsid w:val="00712579"/>
    <w:rsid w:val="00714C2E"/>
    <w:rsid w:val="00726B46"/>
    <w:rsid w:val="00730792"/>
    <w:rsid w:val="00732837"/>
    <w:rsid w:val="00735C94"/>
    <w:rsid w:val="00737988"/>
    <w:rsid w:val="00740F1F"/>
    <w:rsid w:val="00742252"/>
    <w:rsid w:val="00743EE8"/>
    <w:rsid w:val="0074403F"/>
    <w:rsid w:val="00745B46"/>
    <w:rsid w:val="007479B2"/>
    <w:rsid w:val="00747CFA"/>
    <w:rsid w:val="00750EEA"/>
    <w:rsid w:val="007517DF"/>
    <w:rsid w:val="00752588"/>
    <w:rsid w:val="00752CB6"/>
    <w:rsid w:val="00753962"/>
    <w:rsid w:val="00757ECF"/>
    <w:rsid w:val="0076048D"/>
    <w:rsid w:val="00760B8F"/>
    <w:rsid w:val="00760CD5"/>
    <w:rsid w:val="00763127"/>
    <w:rsid w:val="0076321E"/>
    <w:rsid w:val="00763553"/>
    <w:rsid w:val="00763B82"/>
    <w:rsid w:val="00764008"/>
    <w:rsid w:val="00764522"/>
    <w:rsid w:val="007661C2"/>
    <w:rsid w:val="007664AE"/>
    <w:rsid w:val="00766A12"/>
    <w:rsid w:val="00767173"/>
    <w:rsid w:val="00770D45"/>
    <w:rsid w:val="007719E9"/>
    <w:rsid w:val="00773439"/>
    <w:rsid w:val="007756CC"/>
    <w:rsid w:val="00775861"/>
    <w:rsid w:val="0077665E"/>
    <w:rsid w:val="0077678D"/>
    <w:rsid w:val="00781ED5"/>
    <w:rsid w:val="0078227D"/>
    <w:rsid w:val="0078277C"/>
    <w:rsid w:val="00783126"/>
    <w:rsid w:val="00784B83"/>
    <w:rsid w:val="00784C1E"/>
    <w:rsid w:val="00787A91"/>
    <w:rsid w:val="00787F11"/>
    <w:rsid w:val="00792949"/>
    <w:rsid w:val="00796923"/>
    <w:rsid w:val="00796EB0"/>
    <w:rsid w:val="007974EC"/>
    <w:rsid w:val="007975C9"/>
    <w:rsid w:val="0079799F"/>
    <w:rsid w:val="007A040B"/>
    <w:rsid w:val="007A40AB"/>
    <w:rsid w:val="007A45AB"/>
    <w:rsid w:val="007B1A34"/>
    <w:rsid w:val="007B1A59"/>
    <w:rsid w:val="007B33DC"/>
    <w:rsid w:val="007B44C3"/>
    <w:rsid w:val="007C0AF4"/>
    <w:rsid w:val="007C0B67"/>
    <w:rsid w:val="007C11A3"/>
    <w:rsid w:val="007C4264"/>
    <w:rsid w:val="007C4768"/>
    <w:rsid w:val="007C4A1B"/>
    <w:rsid w:val="007C68D7"/>
    <w:rsid w:val="007C6DB6"/>
    <w:rsid w:val="007C7A06"/>
    <w:rsid w:val="007D0034"/>
    <w:rsid w:val="007D09D9"/>
    <w:rsid w:val="007D1CAA"/>
    <w:rsid w:val="007D2B01"/>
    <w:rsid w:val="007D49E0"/>
    <w:rsid w:val="007D5FDE"/>
    <w:rsid w:val="007F01EB"/>
    <w:rsid w:val="007F0CCF"/>
    <w:rsid w:val="007F0EA0"/>
    <w:rsid w:val="007F2FA7"/>
    <w:rsid w:val="007F46BC"/>
    <w:rsid w:val="007F6A4C"/>
    <w:rsid w:val="007F6FF6"/>
    <w:rsid w:val="00800357"/>
    <w:rsid w:val="008020A0"/>
    <w:rsid w:val="00803E4E"/>
    <w:rsid w:val="0080486D"/>
    <w:rsid w:val="008072D2"/>
    <w:rsid w:val="0080740F"/>
    <w:rsid w:val="00807C3D"/>
    <w:rsid w:val="00810007"/>
    <w:rsid w:val="00810773"/>
    <w:rsid w:val="008135D2"/>
    <w:rsid w:val="00815917"/>
    <w:rsid w:val="00816AE7"/>
    <w:rsid w:val="00821A56"/>
    <w:rsid w:val="008251F8"/>
    <w:rsid w:val="00825C5B"/>
    <w:rsid w:val="008324E2"/>
    <w:rsid w:val="0083436F"/>
    <w:rsid w:val="00834649"/>
    <w:rsid w:val="00834CDE"/>
    <w:rsid w:val="00834EBE"/>
    <w:rsid w:val="00835A4C"/>
    <w:rsid w:val="0083636E"/>
    <w:rsid w:val="00836A57"/>
    <w:rsid w:val="0084004B"/>
    <w:rsid w:val="008413F7"/>
    <w:rsid w:val="008439F4"/>
    <w:rsid w:val="008478DD"/>
    <w:rsid w:val="00847D63"/>
    <w:rsid w:val="008500A5"/>
    <w:rsid w:val="008515AB"/>
    <w:rsid w:val="00852803"/>
    <w:rsid w:val="008536E3"/>
    <w:rsid w:val="008565BD"/>
    <w:rsid w:val="0086126B"/>
    <w:rsid w:val="00861CBF"/>
    <w:rsid w:val="00863A73"/>
    <w:rsid w:val="00865A54"/>
    <w:rsid w:val="0087088B"/>
    <w:rsid w:val="008708FD"/>
    <w:rsid w:val="008715E7"/>
    <w:rsid w:val="00871C09"/>
    <w:rsid w:val="00873F71"/>
    <w:rsid w:val="00874895"/>
    <w:rsid w:val="00874A5C"/>
    <w:rsid w:val="008770CE"/>
    <w:rsid w:val="0088006F"/>
    <w:rsid w:val="00882B4A"/>
    <w:rsid w:val="00883C96"/>
    <w:rsid w:val="00885847"/>
    <w:rsid w:val="008869CD"/>
    <w:rsid w:val="00891054"/>
    <w:rsid w:val="00894AA3"/>
    <w:rsid w:val="00895391"/>
    <w:rsid w:val="008A0EF4"/>
    <w:rsid w:val="008A254C"/>
    <w:rsid w:val="008A39AE"/>
    <w:rsid w:val="008A55B2"/>
    <w:rsid w:val="008A6DA5"/>
    <w:rsid w:val="008A79C8"/>
    <w:rsid w:val="008B00CB"/>
    <w:rsid w:val="008B0F68"/>
    <w:rsid w:val="008B1F69"/>
    <w:rsid w:val="008B3B6A"/>
    <w:rsid w:val="008B4BA0"/>
    <w:rsid w:val="008B7B46"/>
    <w:rsid w:val="008C0283"/>
    <w:rsid w:val="008C1784"/>
    <w:rsid w:val="008C2B06"/>
    <w:rsid w:val="008C4BCD"/>
    <w:rsid w:val="008C6627"/>
    <w:rsid w:val="008C785F"/>
    <w:rsid w:val="008C7988"/>
    <w:rsid w:val="008C7A58"/>
    <w:rsid w:val="008C7FDB"/>
    <w:rsid w:val="008D2C71"/>
    <w:rsid w:val="008D2F7E"/>
    <w:rsid w:val="008E0933"/>
    <w:rsid w:val="008E5B81"/>
    <w:rsid w:val="008E79CA"/>
    <w:rsid w:val="008F0559"/>
    <w:rsid w:val="008F1281"/>
    <w:rsid w:val="008F2CE3"/>
    <w:rsid w:val="008F2D5C"/>
    <w:rsid w:val="008F44B0"/>
    <w:rsid w:val="008F6015"/>
    <w:rsid w:val="009006A0"/>
    <w:rsid w:val="009010B2"/>
    <w:rsid w:val="009012AC"/>
    <w:rsid w:val="009023E7"/>
    <w:rsid w:val="009041F8"/>
    <w:rsid w:val="00904204"/>
    <w:rsid w:val="009074B5"/>
    <w:rsid w:val="009075DC"/>
    <w:rsid w:val="00910577"/>
    <w:rsid w:val="009110A7"/>
    <w:rsid w:val="009126B4"/>
    <w:rsid w:val="0091301D"/>
    <w:rsid w:val="00913955"/>
    <w:rsid w:val="00915AA0"/>
    <w:rsid w:val="00917268"/>
    <w:rsid w:val="00920F66"/>
    <w:rsid w:val="009219FA"/>
    <w:rsid w:val="0092277A"/>
    <w:rsid w:val="00923DD4"/>
    <w:rsid w:val="009243AE"/>
    <w:rsid w:val="009249BD"/>
    <w:rsid w:val="00930D7D"/>
    <w:rsid w:val="009372EA"/>
    <w:rsid w:val="009374F3"/>
    <w:rsid w:val="0093772B"/>
    <w:rsid w:val="0094120B"/>
    <w:rsid w:val="0094547F"/>
    <w:rsid w:val="00947611"/>
    <w:rsid w:val="00950489"/>
    <w:rsid w:val="00950BB6"/>
    <w:rsid w:val="00952AD8"/>
    <w:rsid w:val="00954153"/>
    <w:rsid w:val="00957B17"/>
    <w:rsid w:val="009645DB"/>
    <w:rsid w:val="00965705"/>
    <w:rsid w:val="00967041"/>
    <w:rsid w:val="009706D9"/>
    <w:rsid w:val="00972565"/>
    <w:rsid w:val="009737F9"/>
    <w:rsid w:val="00976448"/>
    <w:rsid w:val="009804D4"/>
    <w:rsid w:val="009815ED"/>
    <w:rsid w:val="0098267F"/>
    <w:rsid w:val="009838EC"/>
    <w:rsid w:val="00983E4F"/>
    <w:rsid w:val="00984DD7"/>
    <w:rsid w:val="0098575C"/>
    <w:rsid w:val="00987581"/>
    <w:rsid w:val="00992207"/>
    <w:rsid w:val="0099271C"/>
    <w:rsid w:val="00993025"/>
    <w:rsid w:val="00993F0E"/>
    <w:rsid w:val="00995E23"/>
    <w:rsid w:val="00995E77"/>
    <w:rsid w:val="00996C46"/>
    <w:rsid w:val="0099777F"/>
    <w:rsid w:val="009978F2"/>
    <w:rsid w:val="009A0204"/>
    <w:rsid w:val="009A03AC"/>
    <w:rsid w:val="009A06AB"/>
    <w:rsid w:val="009A08A7"/>
    <w:rsid w:val="009A1A84"/>
    <w:rsid w:val="009A227D"/>
    <w:rsid w:val="009A31C1"/>
    <w:rsid w:val="009A34FC"/>
    <w:rsid w:val="009A5F41"/>
    <w:rsid w:val="009A77C8"/>
    <w:rsid w:val="009A7848"/>
    <w:rsid w:val="009B399B"/>
    <w:rsid w:val="009B3A19"/>
    <w:rsid w:val="009B49E9"/>
    <w:rsid w:val="009C168B"/>
    <w:rsid w:val="009C1AFD"/>
    <w:rsid w:val="009C5AFA"/>
    <w:rsid w:val="009C5BF2"/>
    <w:rsid w:val="009C5E8B"/>
    <w:rsid w:val="009D1798"/>
    <w:rsid w:val="009D23CA"/>
    <w:rsid w:val="009D2B56"/>
    <w:rsid w:val="009D43AE"/>
    <w:rsid w:val="009D7511"/>
    <w:rsid w:val="009E01A9"/>
    <w:rsid w:val="009E185D"/>
    <w:rsid w:val="009E28CD"/>
    <w:rsid w:val="009E3B6C"/>
    <w:rsid w:val="009E554C"/>
    <w:rsid w:val="009E579B"/>
    <w:rsid w:val="009E6489"/>
    <w:rsid w:val="009E7ED9"/>
    <w:rsid w:val="009F0AC7"/>
    <w:rsid w:val="009F0CEF"/>
    <w:rsid w:val="009F4FFE"/>
    <w:rsid w:val="009F5563"/>
    <w:rsid w:val="009F6007"/>
    <w:rsid w:val="009F72DD"/>
    <w:rsid w:val="00A00152"/>
    <w:rsid w:val="00A001E5"/>
    <w:rsid w:val="00A00419"/>
    <w:rsid w:val="00A00893"/>
    <w:rsid w:val="00A025C4"/>
    <w:rsid w:val="00A02C9C"/>
    <w:rsid w:val="00A03CC4"/>
    <w:rsid w:val="00A0546C"/>
    <w:rsid w:val="00A07490"/>
    <w:rsid w:val="00A10F30"/>
    <w:rsid w:val="00A10FE4"/>
    <w:rsid w:val="00A13182"/>
    <w:rsid w:val="00A139B6"/>
    <w:rsid w:val="00A13DB6"/>
    <w:rsid w:val="00A14333"/>
    <w:rsid w:val="00A148C4"/>
    <w:rsid w:val="00A14AA8"/>
    <w:rsid w:val="00A156E7"/>
    <w:rsid w:val="00A16F41"/>
    <w:rsid w:val="00A17D6E"/>
    <w:rsid w:val="00A202A5"/>
    <w:rsid w:val="00A20C47"/>
    <w:rsid w:val="00A24791"/>
    <w:rsid w:val="00A26718"/>
    <w:rsid w:val="00A26B24"/>
    <w:rsid w:val="00A34083"/>
    <w:rsid w:val="00A35630"/>
    <w:rsid w:val="00A35A37"/>
    <w:rsid w:val="00A40372"/>
    <w:rsid w:val="00A40BD8"/>
    <w:rsid w:val="00A41AFE"/>
    <w:rsid w:val="00A42ECB"/>
    <w:rsid w:val="00A4502C"/>
    <w:rsid w:val="00A4791B"/>
    <w:rsid w:val="00A54C14"/>
    <w:rsid w:val="00A60622"/>
    <w:rsid w:val="00A6074C"/>
    <w:rsid w:val="00A60BB6"/>
    <w:rsid w:val="00A6129E"/>
    <w:rsid w:val="00A62294"/>
    <w:rsid w:val="00A62480"/>
    <w:rsid w:val="00A64553"/>
    <w:rsid w:val="00A64C05"/>
    <w:rsid w:val="00A650CD"/>
    <w:rsid w:val="00A65A48"/>
    <w:rsid w:val="00A65A4C"/>
    <w:rsid w:val="00A71999"/>
    <w:rsid w:val="00A743BE"/>
    <w:rsid w:val="00A76610"/>
    <w:rsid w:val="00A77AB1"/>
    <w:rsid w:val="00A77D5A"/>
    <w:rsid w:val="00A8068D"/>
    <w:rsid w:val="00A869D8"/>
    <w:rsid w:val="00A87B90"/>
    <w:rsid w:val="00A92D26"/>
    <w:rsid w:val="00A93BC3"/>
    <w:rsid w:val="00AA01D3"/>
    <w:rsid w:val="00AA145A"/>
    <w:rsid w:val="00AA2B56"/>
    <w:rsid w:val="00AA4776"/>
    <w:rsid w:val="00AA510F"/>
    <w:rsid w:val="00AA6D99"/>
    <w:rsid w:val="00AA6FEA"/>
    <w:rsid w:val="00AA7AB7"/>
    <w:rsid w:val="00AB1A40"/>
    <w:rsid w:val="00AB2237"/>
    <w:rsid w:val="00AB6DD5"/>
    <w:rsid w:val="00AB7CE0"/>
    <w:rsid w:val="00AC1D5A"/>
    <w:rsid w:val="00AC297F"/>
    <w:rsid w:val="00AC5378"/>
    <w:rsid w:val="00AD106F"/>
    <w:rsid w:val="00AD1FEA"/>
    <w:rsid w:val="00AD275A"/>
    <w:rsid w:val="00AD35A9"/>
    <w:rsid w:val="00AD5496"/>
    <w:rsid w:val="00AD5DB7"/>
    <w:rsid w:val="00AE0FC8"/>
    <w:rsid w:val="00AE196E"/>
    <w:rsid w:val="00AE27EC"/>
    <w:rsid w:val="00AE316D"/>
    <w:rsid w:val="00AE44BC"/>
    <w:rsid w:val="00AE450E"/>
    <w:rsid w:val="00AF1C7F"/>
    <w:rsid w:val="00AF3632"/>
    <w:rsid w:val="00AF6376"/>
    <w:rsid w:val="00AF6BF8"/>
    <w:rsid w:val="00AF7957"/>
    <w:rsid w:val="00B00A3F"/>
    <w:rsid w:val="00B03E14"/>
    <w:rsid w:val="00B043DD"/>
    <w:rsid w:val="00B04EE8"/>
    <w:rsid w:val="00B053E8"/>
    <w:rsid w:val="00B06644"/>
    <w:rsid w:val="00B06812"/>
    <w:rsid w:val="00B10F65"/>
    <w:rsid w:val="00B11486"/>
    <w:rsid w:val="00B15B12"/>
    <w:rsid w:val="00B164DF"/>
    <w:rsid w:val="00B20B1C"/>
    <w:rsid w:val="00B23F48"/>
    <w:rsid w:val="00B24558"/>
    <w:rsid w:val="00B27700"/>
    <w:rsid w:val="00B32EE8"/>
    <w:rsid w:val="00B34154"/>
    <w:rsid w:val="00B34493"/>
    <w:rsid w:val="00B36B88"/>
    <w:rsid w:val="00B37239"/>
    <w:rsid w:val="00B4035D"/>
    <w:rsid w:val="00B4118E"/>
    <w:rsid w:val="00B41291"/>
    <w:rsid w:val="00B42C41"/>
    <w:rsid w:val="00B437DF"/>
    <w:rsid w:val="00B447B0"/>
    <w:rsid w:val="00B51616"/>
    <w:rsid w:val="00B52B26"/>
    <w:rsid w:val="00B52D37"/>
    <w:rsid w:val="00B55C4A"/>
    <w:rsid w:val="00B600B1"/>
    <w:rsid w:val="00B63601"/>
    <w:rsid w:val="00B63D0B"/>
    <w:rsid w:val="00B64A4B"/>
    <w:rsid w:val="00B64E39"/>
    <w:rsid w:val="00B651E8"/>
    <w:rsid w:val="00B81153"/>
    <w:rsid w:val="00B8154F"/>
    <w:rsid w:val="00B8222B"/>
    <w:rsid w:val="00B82DB3"/>
    <w:rsid w:val="00B8379A"/>
    <w:rsid w:val="00B84B2B"/>
    <w:rsid w:val="00B86612"/>
    <w:rsid w:val="00B87324"/>
    <w:rsid w:val="00B877FE"/>
    <w:rsid w:val="00B915F2"/>
    <w:rsid w:val="00B9362E"/>
    <w:rsid w:val="00B94316"/>
    <w:rsid w:val="00B94DF9"/>
    <w:rsid w:val="00B953F6"/>
    <w:rsid w:val="00B95608"/>
    <w:rsid w:val="00B95DA0"/>
    <w:rsid w:val="00B96ED8"/>
    <w:rsid w:val="00B974C0"/>
    <w:rsid w:val="00B97525"/>
    <w:rsid w:val="00BA412C"/>
    <w:rsid w:val="00BA6013"/>
    <w:rsid w:val="00BB1389"/>
    <w:rsid w:val="00BB4227"/>
    <w:rsid w:val="00BB7976"/>
    <w:rsid w:val="00BB7DF1"/>
    <w:rsid w:val="00BC1219"/>
    <w:rsid w:val="00BC1EA7"/>
    <w:rsid w:val="00BC2CB5"/>
    <w:rsid w:val="00BC4DF1"/>
    <w:rsid w:val="00BC5328"/>
    <w:rsid w:val="00BC598C"/>
    <w:rsid w:val="00BD066F"/>
    <w:rsid w:val="00BD08BB"/>
    <w:rsid w:val="00BD0AAE"/>
    <w:rsid w:val="00BD130F"/>
    <w:rsid w:val="00BD1D6F"/>
    <w:rsid w:val="00BD20E0"/>
    <w:rsid w:val="00BD25E3"/>
    <w:rsid w:val="00BD3DF5"/>
    <w:rsid w:val="00BD4DEC"/>
    <w:rsid w:val="00BD59C3"/>
    <w:rsid w:val="00BD5B10"/>
    <w:rsid w:val="00BD63CD"/>
    <w:rsid w:val="00BE22AC"/>
    <w:rsid w:val="00BE22D4"/>
    <w:rsid w:val="00BE2C6A"/>
    <w:rsid w:val="00BE2DCE"/>
    <w:rsid w:val="00BE3B76"/>
    <w:rsid w:val="00BE6B4B"/>
    <w:rsid w:val="00BF103F"/>
    <w:rsid w:val="00BF150E"/>
    <w:rsid w:val="00BF3B97"/>
    <w:rsid w:val="00BF61E6"/>
    <w:rsid w:val="00BF6D81"/>
    <w:rsid w:val="00BF75FE"/>
    <w:rsid w:val="00C00814"/>
    <w:rsid w:val="00C00C57"/>
    <w:rsid w:val="00C00C98"/>
    <w:rsid w:val="00C0119D"/>
    <w:rsid w:val="00C012F7"/>
    <w:rsid w:val="00C05460"/>
    <w:rsid w:val="00C06647"/>
    <w:rsid w:val="00C10196"/>
    <w:rsid w:val="00C10C2E"/>
    <w:rsid w:val="00C10C3B"/>
    <w:rsid w:val="00C111EC"/>
    <w:rsid w:val="00C1184C"/>
    <w:rsid w:val="00C11A33"/>
    <w:rsid w:val="00C12C7B"/>
    <w:rsid w:val="00C15041"/>
    <w:rsid w:val="00C16A9B"/>
    <w:rsid w:val="00C17E48"/>
    <w:rsid w:val="00C204A0"/>
    <w:rsid w:val="00C23C45"/>
    <w:rsid w:val="00C27373"/>
    <w:rsid w:val="00C27773"/>
    <w:rsid w:val="00C3157D"/>
    <w:rsid w:val="00C3248D"/>
    <w:rsid w:val="00C33280"/>
    <w:rsid w:val="00C33780"/>
    <w:rsid w:val="00C35BB5"/>
    <w:rsid w:val="00C40280"/>
    <w:rsid w:val="00C40663"/>
    <w:rsid w:val="00C41214"/>
    <w:rsid w:val="00C45072"/>
    <w:rsid w:val="00C60CCB"/>
    <w:rsid w:val="00C61E47"/>
    <w:rsid w:val="00C6283B"/>
    <w:rsid w:val="00C66AB5"/>
    <w:rsid w:val="00C67ADC"/>
    <w:rsid w:val="00C70519"/>
    <w:rsid w:val="00C7112D"/>
    <w:rsid w:val="00C73E5D"/>
    <w:rsid w:val="00C75605"/>
    <w:rsid w:val="00C75665"/>
    <w:rsid w:val="00C75DDE"/>
    <w:rsid w:val="00C761F7"/>
    <w:rsid w:val="00C76273"/>
    <w:rsid w:val="00C76A54"/>
    <w:rsid w:val="00C80121"/>
    <w:rsid w:val="00C81E87"/>
    <w:rsid w:val="00C82021"/>
    <w:rsid w:val="00C85438"/>
    <w:rsid w:val="00C85AF0"/>
    <w:rsid w:val="00C90116"/>
    <w:rsid w:val="00C90D11"/>
    <w:rsid w:val="00C910E2"/>
    <w:rsid w:val="00C94F4E"/>
    <w:rsid w:val="00C95C98"/>
    <w:rsid w:val="00C95CF5"/>
    <w:rsid w:val="00C964AE"/>
    <w:rsid w:val="00C967E8"/>
    <w:rsid w:val="00C96FCE"/>
    <w:rsid w:val="00CA27DA"/>
    <w:rsid w:val="00CA2CEB"/>
    <w:rsid w:val="00CA3762"/>
    <w:rsid w:val="00CA5CD7"/>
    <w:rsid w:val="00CA75DF"/>
    <w:rsid w:val="00CB389B"/>
    <w:rsid w:val="00CB5579"/>
    <w:rsid w:val="00CB6D8F"/>
    <w:rsid w:val="00CC2E57"/>
    <w:rsid w:val="00CC3458"/>
    <w:rsid w:val="00CC3C2C"/>
    <w:rsid w:val="00CC5F9D"/>
    <w:rsid w:val="00CC65A4"/>
    <w:rsid w:val="00CC6685"/>
    <w:rsid w:val="00CD09F2"/>
    <w:rsid w:val="00CD0CD9"/>
    <w:rsid w:val="00CD1AA6"/>
    <w:rsid w:val="00CD2A46"/>
    <w:rsid w:val="00CD2BC1"/>
    <w:rsid w:val="00CD51C6"/>
    <w:rsid w:val="00CD5C21"/>
    <w:rsid w:val="00CD7948"/>
    <w:rsid w:val="00CE66D3"/>
    <w:rsid w:val="00CF06BD"/>
    <w:rsid w:val="00CF1BB0"/>
    <w:rsid w:val="00CF32A8"/>
    <w:rsid w:val="00CF34CB"/>
    <w:rsid w:val="00CF3C43"/>
    <w:rsid w:val="00CF5D34"/>
    <w:rsid w:val="00CF6E50"/>
    <w:rsid w:val="00CF7A70"/>
    <w:rsid w:val="00CF7DFA"/>
    <w:rsid w:val="00D00F3C"/>
    <w:rsid w:val="00D01BF4"/>
    <w:rsid w:val="00D023C0"/>
    <w:rsid w:val="00D03120"/>
    <w:rsid w:val="00D04979"/>
    <w:rsid w:val="00D04C87"/>
    <w:rsid w:val="00D05691"/>
    <w:rsid w:val="00D056DC"/>
    <w:rsid w:val="00D07490"/>
    <w:rsid w:val="00D10F3D"/>
    <w:rsid w:val="00D155F9"/>
    <w:rsid w:val="00D168F1"/>
    <w:rsid w:val="00D17720"/>
    <w:rsid w:val="00D209BC"/>
    <w:rsid w:val="00D22879"/>
    <w:rsid w:val="00D22CD4"/>
    <w:rsid w:val="00D23E61"/>
    <w:rsid w:val="00D24AE7"/>
    <w:rsid w:val="00D26F58"/>
    <w:rsid w:val="00D27281"/>
    <w:rsid w:val="00D2761C"/>
    <w:rsid w:val="00D30D97"/>
    <w:rsid w:val="00D314DE"/>
    <w:rsid w:val="00D31C5E"/>
    <w:rsid w:val="00D333B7"/>
    <w:rsid w:val="00D336E6"/>
    <w:rsid w:val="00D4024A"/>
    <w:rsid w:val="00D40711"/>
    <w:rsid w:val="00D40A6A"/>
    <w:rsid w:val="00D416F2"/>
    <w:rsid w:val="00D46320"/>
    <w:rsid w:val="00D46D2D"/>
    <w:rsid w:val="00D51404"/>
    <w:rsid w:val="00D540CD"/>
    <w:rsid w:val="00D55DF4"/>
    <w:rsid w:val="00D57B66"/>
    <w:rsid w:val="00D61115"/>
    <w:rsid w:val="00D62E36"/>
    <w:rsid w:val="00D6618E"/>
    <w:rsid w:val="00D6678B"/>
    <w:rsid w:val="00D73AF1"/>
    <w:rsid w:val="00D75ABD"/>
    <w:rsid w:val="00D75C5B"/>
    <w:rsid w:val="00D8269B"/>
    <w:rsid w:val="00D87378"/>
    <w:rsid w:val="00D87447"/>
    <w:rsid w:val="00D913B4"/>
    <w:rsid w:val="00D9186D"/>
    <w:rsid w:val="00D962B1"/>
    <w:rsid w:val="00D96B4D"/>
    <w:rsid w:val="00D97760"/>
    <w:rsid w:val="00DA16E8"/>
    <w:rsid w:val="00DA2310"/>
    <w:rsid w:val="00DB029E"/>
    <w:rsid w:val="00DB083B"/>
    <w:rsid w:val="00DB1EEF"/>
    <w:rsid w:val="00DB3203"/>
    <w:rsid w:val="00DB341D"/>
    <w:rsid w:val="00DB3C7A"/>
    <w:rsid w:val="00DB586C"/>
    <w:rsid w:val="00DB727D"/>
    <w:rsid w:val="00DC0BD4"/>
    <w:rsid w:val="00DC13CC"/>
    <w:rsid w:val="00DC300C"/>
    <w:rsid w:val="00DC6777"/>
    <w:rsid w:val="00DC6A6E"/>
    <w:rsid w:val="00DC6DF9"/>
    <w:rsid w:val="00DC6F40"/>
    <w:rsid w:val="00DC7FEC"/>
    <w:rsid w:val="00DD0727"/>
    <w:rsid w:val="00DD2001"/>
    <w:rsid w:val="00DD5074"/>
    <w:rsid w:val="00DD7D1D"/>
    <w:rsid w:val="00DD7E3B"/>
    <w:rsid w:val="00DE0420"/>
    <w:rsid w:val="00DE5580"/>
    <w:rsid w:val="00DE5C01"/>
    <w:rsid w:val="00DF1FE4"/>
    <w:rsid w:val="00DF284D"/>
    <w:rsid w:val="00DF2B0F"/>
    <w:rsid w:val="00DF2F4A"/>
    <w:rsid w:val="00DF5143"/>
    <w:rsid w:val="00DF590F"/>
    <w:rsid w:val="00DF6781"/>
    <w:rsid w:val="00E00E76"/>
    <w:rsid w:val="00E013F3"/>
    <w:rsid w:val="00E01BA8"/>
    <w:rsid w:val="00E02722"/>
    <w:rsid w:val="00E048D9"/>
    <w:rsid w:val="00E05C0D"/>
    <w:rsid w:val="00E0711C"/>
    <w:rsid w:val="00E07A19"/>
    <w:rsid w:val="00E10F25"/>
    <w:rsid w:val="00E12870"/>
    <w:rsid w:val="00E13EDC"/>
    <w:rsid w:val="00E14AAF"/>
    <w:rsid w:val="00E170DE"/>
    <w:rsid w:val="00E20086"/>
    <w:rsid w:val="00E23C80"/>
    <w:rsid w:val="00E24535"/>
    <w:rsid w:val="00E25FB6"/>
    <w:rsid w:val="00E2769F"/>
    <w:rsid w:val="00E27786"/>
    <w:rsid w:val="00E27892"/>
    <w:rsid w:val="00E33108"/>
    <w:rsid w:val="00E35704"/>
    <w:rsid w:val="00E35933"/>
    <w:rsid w:val="00E3794B"/>
    <w:rsid w:val="00E41FA8"/>
    <w:rsid w:val="00E434D7"/>
    <w:rsid w:val="00E43EE0"/>
    <w:rsid w:val="00E4555A"/>
    <w:rsid w:val="00E459DC"/>
    <w:rsid w:val="00E47A16"/>
    <w:rsid w:val="00E54299"/>
    <w:rsid w:val="00E55EA1"/>
    <w:rsid w:val="00E61068"/>
    <w:rsid w:val="00E6123F"/>
    <w:rsid w:val="00E616A2"/>
    <w:rsid w:val="00E61D06"/>
    <w:rsid w:val="00E628DB"/>
    <w:rsid w:val="00E6383F"/>
    <w:rsid w:val="00E64125"/>
    <w:rsid w:val="00E67A77"/>
    <w:rsid w:val="00E70B59"/>
    <w:rsid w:val="00E80ABF"/>
    <w:rsid w:val="00E80E27"/>
    <w:rsid w:val="00E8317B"/>
    <w:rsid w:val="00E8476C"/>
    <w:rsid w:val="00E84D54"/>
    <w:rsid w:val="00E856F3"/>
    <w:rsid w:val="00E915B0"/>
    <w:rsid w:val="00E91ACE"/>
    <w:rsid w:val="00E91CB9"/>
    <w:rsid w:val="00E92068"/>
    <w:rsid w:val="00E92E07"/>
    <w:rsid w:val="00EA3A5E"/>
    <w:rsid w:val="00EA411B"/>
    <w:rsid w:val="00EA4AE7"/>
    <w:rsid w:val="00EA5544"/>
    <w:rsid w:val="00EA55D1"/>
    <w:rsid w:val="00EA7D7A"/>
    <w:rsid w:val="00EB04DC"/>
    <w:rsid w:val="00EB09CB"/>
    <w:rsid w:val="00EB4675"/>
    <w:rsid w:val="00EB700E"/>
    <w:rsid w:val="00EB71EE"/>
    <w:rsid w:val="00EC0353"/>
    <w:rsid w:val="00EC04F1"/>
    <w:rsid w:val="00EC1977"/>
    <w:rsid w:val="00EC1B41"/>
    <w:rsid w:val="00EC5048"/>
    <w:rsid w:val="00ED3513"/>
    <w:rsid w:val="00ED5693"/>
    <w:rsid w:val="00EE082C"/>
    <w:rsid w:val="00EE1BB4"/>
    <w:rsid w:val="00EE284A"/>
    <w:rsid w:val="00EE5225"/>
    <w:rsid w:val="00EE7044"/>
    <w:rsid w:val="00EE7A46"/>
    <w:rsid w:val="00EF1161"/>
    <w:rsid w:val="00EF7BF1"/>
    <w:rsid w:val="00EF7EE0"/>
    <w:rsid w:val="00F00BF4"/>
    <w:rsid w:val="00F035EA"/>
    <w:rsid w:val="00F107AD"/>
    <w:rsid w:val="00F10F8E"/>
    <w:rsid w:val="00F12827"/>
    <w:rsid w:val="00F1568B"/>
    <w:rsid w:val="00F16AE8"/>
    <w:rsid w:val="00F201F5"/>
    <w:rsid w:val="00F204CD"/>
    <w:rsid w:val="00F2116F"/>
    <w:rsid w:val="00F2373B"/>
    <w:rsid w:val="00F24209"/>
    <w:rsid w:val="00F25663"/>
    <w:rsid w:val="00F2656A"/>
    <w:rsid w:val="00F2777D"/>
    <w:rsid w:val="00F31066"/>
    <w:rsid w:val="00F32522"/>
    <w:rsid w:val="00F32574"/>
    <w:rsid w:val="00F33C09"/>
    <w:rsid w:val="00F36D34"/>
    <w:rsid w:val="00F37108"/>
    <w:rsid w:val="00F37C36"/>
    <w:rsid w:val="00F411E3"/>
    <w:rsid w:val="00F42B58"/>
    <w:rsid w:val="00F42E3A"/>
    <w:rsid w:val="00F4335D"/>
    <w:rsid w:val="00F4479D"/>
    <w:rsid w:val="00F4578F"/>
    <w:rsid w:val="00F4692B"/>
    <w:rsid w:val="00F46E2F"/>
    <w:rsid w:val="00F47524"/>
    <w:rsid w:val="00F52A99"/>
    <w:rsid w:val="00F53059"/>
    <w:rsid w:val="00F53C49"/>
    <w:rsid w:val="00F540EF"/>
    <w:rsid w:val="00F5416E"/>
    <w:rsid w:val="00F54E4A"/>
    <w:rsid w:val="00F56728"/>
    <w:rsid w:val="00F7120D"/>
    <w:rsid w:val="00F71D5A"/>
    <w:rsid w:val="00F72DF9"/>
    <w:rsid w:val="00F739C7"/>
    <w:rsid w:val="00F75A48"/>
    <w:rsid w:val="00F76CFA"/>
    <w:rsid w:val="00F80E76"/>
    <w:rsid w:val="00F83811"/>
    <w:rsid w:val="00F846DB"/>
    <w:rsid w:val="00F8579F"/>
    <w:rsid w:val="00F9108D"/>
    <w:rsid w:val="00F91144"/>
    <w:rsid w:val="00F9329E"/>
    <w:rsid w:val="00FA1B94"/>
    <w:rsid w:val="00FA4F63"/>
    <w:rsid w:val="00FA4F67"/>
    <w:rsid w:val="00FA6226"/>
    <w:rsid w:val="00FA7FCE"/>
    <w:rsid w:val="00FB21C9"/>
    <w:rsid w:val="00FB6935"/>
    <w:rsid w:val="00FB74E1"/>
    <w:rsid w:val="00FB7E8E"/>
    <w:rsid w:val="00FC1762"/>
    <w:rsid w:val="00FC2B2B"/>
    <w:rsid w:val="00FC32E7"/>
    <w:rsid w:val="00FC3826"/>
    <w:rsid w:val="00FC5D23"/>
    <w:rsid w:val="00FC5F73"/>
    <w:rsid w:val="00FC739C"/>
    <w:rsid w:val="00FD3DE0"/>
    <w:rsid w:val="00FD41E9"/>
    <w:rsid w:val="00FD441B"/>
    <w:rsid w:val="00FE0090"/>
    <w:rsid w:val="00FE2595"/>
    <w:rsid w:val="00FE298B"/>
    <w:rsid w:val="00FE2D7D"/>
    <w:rsid w:val="00FE41A6"/>
    <w:rsid w:val="00FE4A34"/>
    <w:rsid w:val="00FE4AA7"/>
    <w:rsid w:val="00FE574E"/>
    <w:rsid w:val="00FE70DE"/>
    <w:rsid w:val="00FE7131"/>
    <w:rsid w:val="00FF16C8"/>
    <w:rsid w:val="00FF17C0"/>
    <w:rsid w:val="00FF3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8"/>
    <o:shapelayout v:ext="edit">
      <o:idmap v:ext="edit" data="1"/>
      <o:rules v:ext="edit">
        <o:r id="V:Rule1" type="connector" idref="#_x0000_s1118"/>
        <o:r id="V:Rule2" type="connector" idref="#_x0000_s1077"/>
        <o:r id="V:Rule3" type="connector" idref="#_x0000_s1076"/>
      </o:rules>
    </o:shapelayout>
  </w:shapeDefaults>
  <w:decimalSymbol w:val=","/>
  <w:listSeparator w:val=","/>
  <w14:docId w14:val="60F0DA0A"/>
  <w15:chartTrackingRefBased/>
  <w15:docId w15:val="{69743FA0-D8A9-4040-A64E-5282128C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B48BE"/>
    <w:rPr>
      <w:rFonts w:ascii="VNI-Centur" w:hAnsi="VNI-Centur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VNI-Book" w:hAnsi="VNI-Book"/>
      <w:b/>
      <w:sz w:val="2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I-Book" w:hAnsi="VNI-Book"/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ind w:left="1440"/>
      <w:outlineLvl w:val="2"/>
    </w:pPr>
    <w:rPr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1440" w:firstLine="720"/>
    </w:pPr>
  </w:style>
  <w:style w:type="paragraph" w:styleId="BodyTextIndent2">
    <w:name w:val="Body Text Indent 2"/>
    <w:basedOn w:val="Normal"/>
    <w:pPr>
      <w:ind w:left="1440"/>
    </w:pPr>
    <w:rPr>
      <w:b/>
      <w:sz w:val="28"/>
    </w:rPr>
  </w:style>
  <w:style w:type="paragraph" w:styleId="BalloonText">
    <w:name w:val="Balloon Text"/>
    <w:basedOn w:val="Normal"/>
    <w:link w:val="BalloonTextChar"/>
    <w:rsid w:val="00505C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05C9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rsid w:val="009E185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E185D"/>
    <w:rPr>
      <w:rFonts w:ascii="VNI-Centur" w:hAnsi="VNI-Centur"/>
      <w:sz w:val="24"/>
    </w:rPr>
  </w:style>
  <w:style w:type="paragraph" w:styleId="Footer">
    <w:name w:val="footer"/>
    <w:basedOn w:val="Normal"/>
    <w:link w:val="FooterChar"/>
    <w:rsid w:val="009E18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E185D"/>
    <w:rPr>
      <w:rFonts w:ascii="VNI-Centur" w:hAnsi="VNI-Centur"/>
      <w:sz w:val="24"/>
    </w:rPr>
  </w:style>
  <w:style w:type="table" w:styleId="TableGrid">
    <w:name w:val="Table Grid"/>
    <w:basedOn w:val="TableNormal"/>
    <w:rsid w:val="009838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_Tuyen%20sinh%20lop%201\file%20tuy&#7875;n%20sinh.xlsx" TargetMode="External"/><Relationship Id="rId1" Type="http://schemas.openxmlformats.org/officeDocument/2006/relationships/attachedTemplate" Target="file:///C:\NND\DBM_NND\DB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C148C-9223-4E48-A77B-32205F10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DBM.dotm</Template>
  <TotalTime>371</TotalTime>
  <Pages>2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Phoøng Giaùo Duïc-Ñaøo Taïo Quaän 7</vt:lpstr>
    </vt:vector>
  </TitlesOfParts>
  <Company>PGD NHA BE</Company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Phoøng Giaùo Duïc-Ñaøo Taïo Quaän 7</dc:title>
  <dc:subject/>
  <dc:creator>OPEY A.</dc:creator>
  <cp:keywords/>
  <dc:description/>
  <cp:lastModifiedBy>Ngọc Vân Từ</cp:lastModifiedBy>
  <cp:revision>58</cp:revision>
  <cp:lastPrinted>2025-08-13T03:29:00Z</cp:lastPrinted>
  <dcterms:created xsi:type="dcterms:W3CDTF">2026-03-30T01:13:00Z</dcterms:created>
  <dcterms:modified xsi:type="dcterms:W3CDTF">2026-07-30T04:19:00Z</dcterms:modified>
</cp:coreProperties>
</file>