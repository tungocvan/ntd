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4DEA7" w14:textId="7C7209D9" w:rsidR="002500E0" w:rsidRPr="00E27892" w:rsidRDefault="002500E0" w:rsidP="00F107AD">
      <w:pPr>
        <w:tabs>
          <w:tab w:val="center" w:pos="2552"/>
          <w:tab w:val="center" w:pos="8222"/>
        </w:tabs>
        <w:rPr>
          <w:rFonts w:ascii="Times New Roman" w:hAnsi="Times New Roman"/>
          <w:b/>
          <w:sz w:val="26"/>
          <w:szCs w:val="28"/>
        </w:rPr>
      </w:pPr>
      <w:r w:rsidRPr="00E27892">
        <w:rPr>
          <w:rFonts w:ascii="Times New Roman" w:hAnsi="Times New Roman"/>
          <w:sz w:val="26"/>
          <w:szCs w:val="28"/>
        </w:rPr>
        <w:t xml:space="preserve">  </w:t>
      </w:r>
      <w:r w:rsidRPr="00E27892">
        <w:rPr>
          <w:rFonts w:ascii="Times New Roman" w:hAnsi="Times New Roman"/>
          <w:sz w:val="26"/>
          <w:szCs w:val="28"/>
        </w:rPr>
        <w:tab/>
        <w:t xml:space="preserve">ỦY BAN NHÂN DÂN </w:t>
      </w:r>
      <w:r w:rsidR="0005655A" w:rsidRPr="00E27892">
        <w:rPr>
          <w:rFonts w:ascii="Times New Roman" w:hAnsi="Times New Roman"/>
          <w:sz w:val="26"/>
          <w:szCs w:val="28"/>
        </w:rPr>
        <w:t xml:space="preserve">PHƯỜNG </w:t>
      </w:r>
      <w:r w:rsidR="00EF7EE0">
        <w:rPr>
          <w:rFonts w:ascii="Times New Roman" w:hAnsi="Times New Roman"/>
          <w:sz w:val="26"/>
          <w:szCs w:val="28"/>
        </w:rPr>
        <w:t>PHÚ</w:t>
      </w:r>
      <w:r w:rsidR="0005655A" w:rsidRPr="00E27892">
        <w:rPr>
          <w:rFonts w:ascii="Times New Roman" w:hAnsi="Times New Roman"/>
          <w:sz w:val="26"/>
          <w:szCs w:val="28"/>
        </w:rPr>
        <w:t xml:space="preserve"> THUẬN</w:t>
      </w:r>
      <w:r w:rsidRPr="00E27892">
        <w:rPr>
          <w:rFonts w:ascii="Times New Roman" w:hAnsi="Times New Roman"/>
          <w:sz w:val="26"/>
          <w:szCs w:val="28"/>
        </w:rPr>
        <w:tab/>
      </w:r>
      <w:r w:rsidRPr="00E27892">
        <w:rPr>
          <w:rFonts w:ascii="Times New Roman" w:hAnsi="Times New Roman"/>
          <w:b/>
          <w:sz w:val="26"/>
          <w:szCs w:val="28"/>
        </w:rPr>
        <w:t>CỘNG HÒA XÃ HỘI CHỦ NGHĨA VIỆT NAM</w:t>
      </w:r>
    </w:p>
    <w:p w14:paraId="79DEB45C" w14:textId="65DD6EDC" w:rsidR="002500E0" w:rsidRPr="00E27892" w:rsidRDefault="002500E0" w:rsidP="00F107AD">
      <w:pPr>
        <w:tabs>
          <w:tab w:val="center" w:pos="2552"/>
          <w:tab w:val="center" w:pos="8222"/>
        </w:tabs>
        <w:rPr>
          <w:rFonts w:ascii="Times New Roman" w:hAnsi="Times New Roman"/>
          <w:b/>
          <w:sz w:val="26"/>
          <w:szCs w:val="28"/>
        </w:rPr>
      </w:pPr>
      <w:r w:rsidRPr="00E27892">
        <w:rPr>
          <w:rFonts w:ascii="Times New Roman" w:hAnsi="Times New Roman"/>
          <w:b/>
          <w:sz w:val="26"/>
          <w:szCs w:val="28"/>
        </w:rPr>
        <w:t xml:space="preserve">  </w:t>
      </w:r>
      <w:r w:rsidRPr="00E27892">
        <w:rPr>
          <w:rFonts w:ascii="Times New Roman" w:hAnsi="Times New Roman"/>
          <w:b/>
          <w:sz w:val="26"/>
          <w:szCs w:val="28"/>
        </w:rPr>
        <w:tab/>
        <w:t xml:space="preserve">TRƯỜNG TIỂU HỌC NGUYỄN </w:t>
      </w:r>
      <w:r w:rsidR="00EF7EE0">
        <w:rPr>
          <w:rFonts w:ascii="Times New Roman" w:hAnsi="Times New Roman"/>
          <w:b/>
          <w:sz w:val="26"/>
          <w:szCs w:val="28"/>
        </w:rPr>
        <w:t>VĂN HƯỞNG</w:t>
      </w:r>
      <w:r w:rsidRPr="00E27892">
        <w:rPr>
          <w:rFonts w:ascii="Times New Roman" w:hAnsi="Times New Roman"/>
          <w:b/>
          <w:sz w:val="26"/>
          <w:szCs w:val="28"/>
        </w:rPr>
        <w:t xml:space="preserve"> </w:t>
      </w:r>
      <w:r w:rsidRPr="00E27892">
        <w:rPr>
          <w:rFonts w:ascii="Times New Roman" w:hAnsi="Times New Roman"/>
          <w:b/>
          <w:sz w:val="26"/>
          <w:szCs w:val="28"/>
        </w:rPr>
        <w:tab/>
        <w:t xml:space="preserve">Độc </w:t>
      </w:r>
      <w:r w:rsidR="004243AB" w:rsidRPr="00E27892">
        <w:rPr>
          <w:rFonts w:ascii="Times New Roman" w:hAnsi="Times New Roman"/>
          <w:b/>
          <w:sz w:val="26"/>
          <w:szCs w:val="28"/>
        </w:rPr>
        <w:t>l</w:t>
      </w:r>
      <w:r w:rsidRPr="00E27892">
        <w:rPr>
          <w:rFonts w:ascii="Times New Roman" w:hAnsi="Times New Roman"/>
          <w:b/>
          <w:sz w:val="26"/>
          <w:szCs w:val="28"/>
        </w:rPr>
        <w:t xml:space="preserve">ập – Tự </w:t>
      </w:r>
      <w:r w:rsidR="004243AB" w:rsidRPr="00E27892">
        <w:rPr>
          <w:rFonts w:ascii="Times New Roman" w:hAnsi="Times New Roman"/>
          <w:b/>
          <w:sz w:val="26"/>
          <w:szCs w:val="28"/>
        </w:rPr>
        <w:t>d</w:t>
      </w:r>
      <w:r w:rsidRPr="00E27892">
        <w:rPr>
          <w:rFonts w:ascii="Times New Roman" w:hAnsi="Times New Roman"/>
          <w:b/>
          <w:sz w:val="26"/>
          <w:szCs w:val="28"/>
        </w:rPr>
        <w:t xml:space="preserve">o – Hạnh </w:t>
      </w:r>
      <w:r w:rsidR="004243AB" w:rsidRPr="00E27892">
        <w:rPr>
          <w:rFonts w:ascii="Times New Roman" w:hAnsi="Times New Roman"/>
          <w:b/>
          <w:sz w:val="26"/>
          <w:szCs w:val="28"/>
        </w:rPr>
        <w:t>p</w:t>
      </w:r>
      <w:r w:rsidRPr="00E27892">
        <w:rPr>
          <w:rFonts w:ascii="Times New Roman" w:hAnsi="Times New Roman"/>
          <w:b/>
          <w:sz w:val="26"/>
          <w:szCs w:val="28"/>
        </w:rPr>
        <w:t xml:space="preserve">húc </w:t>
      </w:r>
    </w:p>
    <w:p w14:paraId="6FBA2BD3" w14:textId="42EB32E0" w:rsidR="002500E0" w:rsidRPr="00E27892" w:rsidRDefault="00FE4A34" w:rsidP="000F721A">
      <w:pPr>
        <w:tabs>
          <w:tab w:val="center" w:pos="2552"/>
          <w:tab w:val="center" w:pos="8080"/>
        </w:tabs>
        <w:rPr>
          <w:rFonts w:ascii="Times New Roman" w:hAnsi="Times New Roman"/>
          <w:sz w:val="18"/>
        </w:rPr>
      </w:pPr>
      <w:r>
        <w:rPr>
          <w:rFonts w:ascii="Times New Roman" w:hAnsi="Times New Roman"/>
          <w:noProof/>
          <w:sz w:val="26"/>
          <w:szCs w:val="28"/>
        </w:rPr>
        <w:pict w14:anchorId="73E4D4B7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7" type="#_x0000_t32" style="position:absolute;margin-left:329.25pt;margin-top:.65pt;width:163.5pt;height:0;z-index:251656192" o:connectortype="straight"/>
        </w:pict>
      </w:r>
      <w:r>
        <w:rPr>
          <w:rFonts w:ascii="Times New Roman" w:hAnsi="Times New Roman"/>
          <w:noProof/>
          <w:sz w:val="26"/>
          <w:szCs w:val="28"/>
        </w:rPr>
        <w:pict w14:anchorId="2CC16E36">
          <v:shape id="_x0000_s1076" type="#_x0000_t32" style="position:absolute;margin-left:66.75pt;margin-top:2.9pt;width:114pt;height:0;z-index:251655168" o:connectortype="straight"/>
        </w:pict>
      </w:r>
      <w:r w:rsidR="000F721A" w:rsidRPr="00E27892">
        <w:rPr>
          <w:rFonts w:ascii="Times New Roman" w:hAnsi="Times New Roman"/>
          <w:sz w:val="26"/>
          <w:szCs w:val="28"/>
        </w:rPr>
        <w:tab/>
      </w:r>
      <w:r w:rsidR="002500E0" w:rsidRPr="00E27892">
        <w:rPr>
          <w:rFonts w:ascii="Times New Roman" w:hAnsi="Times New Roman"/>
          <w:sz w:val="26"/>
          <w:szCs w:val="28"/>
        </w:rPr>
        <w:t xml:space="preserve"> </w:t>
      </w:r>
    </w:p>
    <w:p w14:paraId="543027FA" w14:textId="02DFEC13" w:rsidR="002500E0" w:rsidRPr="00E27892" w:rsidRDefault="00FE4A34" w:rsidP="002500E0">
      <w:pPr>
        <w:pStyle w:val="Heading1"/>
        <w:rPr>
          <w:rFonts w:ascii="Times New Roman" w:hAnsi="Times New Roman"/>
          <w:sz w:val="12"/>
          <w:szCs w:val="12"/>
        </w:rPr>
      </w:pPr>
      <w:r>
        <w:rPr>
          <w:rFonts w:ascii="Times New Roman" w:hAnsi="Times New Roman"/>
          <w:noProof/>
        </w:rPr>
        <w:pict w14:anchorId="02966827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85" type="#_x0000_t202" style="position:absolute;left:0;text-align:left;margin-left:452.25pt;margin-top:6.35pt;width:114.5pt;height:23pt;z-index:251658240;visibility:visible;mso-wrap-distance-top:3.6pt;mso-wrap-distance-bottom:3.6pt;mso-width-relative:margin;mso-height-relative:margin" filled="f">
            <v:textbox style="mso-next-textbox:#Text Box 2">
              <w:txbxContent>
                <w:p w14:paraId="50A88907" w14:textId="0BA73250" w:rsidR="007C4A1B" w:rsidRPr="007C4A1B" w:rsidRDefault="00C16A9B" w:rsidP="007C4A1B">
                  <w:pPr>
                    <w:rPr>
                      <w:rFonts w:ascii="Times New Roman" w:hAnsi="Times New Roman"/>
                      <w:szCs w:val="24"/>
                    </w:rPr>
                  </w:pPr>
                  <w:r>
                    <w:rPr>
                      <w:rFonts w:ascii="Times New Roman" w:hAnsi="Times New Roman"/>
                      <w:szCs w:val="24"/>
                    </w:rPr>
                    <w:t>NTD20260218</w:t>
                  </w:r>
                </w:p>
                <w:p w14:paraId="610358CC" w14:textId="6C9DA77C" w:rsidR="006B3DFA" w:rsidRPr="008A254C" w:rsidRDefault="00C16A9B">
                  <w:pPr>
                    <w:rPr>
                      <w:rFonts w:ascii="Times New Roman" w:hAnsi="Times New Roman"/>
                      <w:szCs w:val="24"/>
                    </w:rPr>
                  </w:pPr>
                  <w:r>
                    <w:rPr>
                      <w:rFonts w:ascii="Times New Roman" w:hAnsi="Times New Roman"/>
                      <w:szCs w:val="24"/>
                    </w:rPr>
                    <w:t>}</w:t>
                  </w:r>
                </w:p>
              </w:txbxContent>
            </v:textbox>
          </v:shape>
        </w:pict>
      </w:r>
      <w:r w:rsidR="002500E0" w:rsidRPr="00E27892">
        <w:rPr>
          <w:rFonts w:ascii="Times New Roman" w:hAnsi="Times New Roman"/>
          <w:szCs w:val="28"/>
        </w:rPr>
        <w:t xml:space="preserve">  </w:t>
      </w:r>
    </w:p>
    <w:p w14:paraId="567A7211" w14:textId="3313C365" w:rsidR="002500E0" w:rsidRPr="00E27892" w:rsidRDefault="002500E0" w:rsidP="00342719">
      <w:pPr>
        <w:pStyle w:val="Heading1"/>
        <w:rPr>
          <w:rFonts w:ascii="Times New Roman" w:hAnsi="Times New Roman"/>
          <w:sz w:val="30"/>
          <w:szCs w:val="28"/>
        </w:rPr>
      </w:pPr>
      <w:r w:rsidRPr="00E27892">
        <w:rPr>
          <w:rFonts w:ascii="Times New Roman" w:hAnsi="Times New Roman"/>
          <w:sz w:val="30"/>
          <w:szCs w:val="28"/>
        </w:rPr>
        <w:t>ĐƠN ĐĂNG KÝ NHẬP HỌC LỚP MỘT</w:t>
      </w:r>
    </w:p>
    <w:p w14:paraId="3276E49F" w14:textId="3C31A09E" w:rsidR="002500E0" w:rsidRPr="00E27892" w:rsidRDefault="002500E0" w:rsidP="005A5C5C">
      <w:pPr>
        <w:pStyle w:val="Heading2"/>
        <w:rPr>
          <w:rFonts w:ascii="Times New Roman" w:hAnsi="Times New Roman"/>
          <w:szCs w:val="28"/>
        </w:rPr>
      </w:pPr>
      <w:r w:rsidRPr="00E27892">
        <w:rPr>
          <w:rFonts w:ascii="Times New Roman" w:hAnsi="Times New Roman"/>
          <w:szCs w:val="28"/>
        </w:rPr>
        <w:t>Năm học 20</w:t>
      </w:r>
      <w:r w:rsidR="00AE316D" w:rsidRPr="00E27892">
        <w:rPr>
          <w:rFonts w:ascii="Times New Roman" w:hAnsi="Times New Roman"/>
          <w:szCs w:val="28"/>
        </w:rPr>
        <w:t>2</w:t>
      </w:r>
      <w:r w:rsidR="0005655A" w:rsidRPr="00E27892">
        <w:rPr>
          <w:rFonts w:ascii="Times New Roman" w:hAnsi="Times New Roman"/>
          <w:szCs w:val="28"/>
        </w:rPr>
        <w:t>6</w:t>
      </w:r>
      <w:r w:rsidRPr="00E27892">
        <w:rPr>
          <w:rFonts w:ascii="Times New Roman" w:hAnsi="Times New Roman"/>
          <w:szCs w:val="28"/>
        </w:rPr>
        <w:t xml:space="preserve"> – </w:t>
      </w:r>
      <w:r w:rsidR="005A5C5C" w:rsidRPr="00E27892">
        <w:rPr>
          <w:rFonts w:ascii="Times New Roman" w:hAnsi="Times New Roman"/>
          <w:szCs w:val="28"/>
        </w:rPr>
        <w:t>202</w:t>
      </w:r>
      <w:r w:rsidR="0005655A" w:rsidRPr="00E27892">
        <w:rPr>
          <w:rFonts w:ascii="Times New Roman" w:hAnsi="Times New Roman"/>
          <w:szCs w:val="28"/>
        </w:rPr>
        <w:t>7</w:t>
      </w:r>
    </w:p>
    <w:p w14:paraId="4EAC93F3" w14:textId="435CB476" w:rsidR="00D8269B" w:rsidRPr="00E27892" w:rsidRDefault="00FE4A34" w:rsidP="00D8269B">
      <w:pPr>
        <w:rPr>
          <w:rFonts w:ascii="Times New Roman" w:hAnsi="Times New Roman"/>
          <w:sz w:val="12"/>
          <w:szCs w:val="8"/>
        </w:rPr>
      </w:pPr>
      <w:r>
        <w:rPr>
          <w:rFonts w:ascii="Times New Roman" w:hAnsi="Times New Roman"/>
          <w:noProof/>
          <w:sz w:val="12"/>
          <w:szCs w:val="8"/>
        </w:rPr>
        <w:pict w14:anchorId="5683DE52">
          <v:shape id="_x0000_s1118" type="#_x0000_t32" style="position:absolute;margin-left:248.45pt;margin-top:.5pt;width:65.1pt;height:0;z-index:251679744" o:connectortype="straight"/>
        </w:pict>
      </w:r>
    </w:p>
    <w:p w14:paraId="162D7790" w14:textId="3773FC22" w:rsidR="002500E0" w:rsidRPr="00E27892" w:rsidRDefault="002500E0" w:rsidP="002500E0">
      <w:pPr>
        <w:ind w:left="1440"/>
        <w:rPr>
          <w:rFonts w:ascii="Times New Roman" w:hAnsi="Times New Roman"/>
          <w:b/>
          <w:sz w:val="28"/>
          <w:szCs w:val="28"/>
        </w:rPr>
      </w:pPr>
      <w:r w:rsidRPr="00E27892">
        <w:rPr>
          <w:rFonts w:ascii="Times New Roman" w:hAnsi="Times New Roman"/>
          <w:b/>
          <w:sz w:val="28"/>
          <w:szCs w:val="28"/>
          <w:u w:val="single"/>
        </w:rPr>
        <w:t>Kính gửi:</w:t>
      </w:r>
      <w:r w:rsidRPr="00E27892">
        <w:rPr>
          <w:rFonts w:ascii="Times New Roman" w:hAnsi="Times New Roman"/>
          <w:b/>
          <w:sz w:val="28"/>
          <w:szCs w:val="28"/>
        </w:rPr>
        <w:t xml:space="preserve">   Hội đồng tuyển sinh lớp 1 </w:t>
      </w:r>
      <w:r w:rsidR="00C66AB5" w:rsidRPr="00E27892">
        <w:rPr>
          <w:rFonts w:ascii="Times New Roman" w:hAnsi="Times New Roman"/>
          <w:b/>
          <w:sz w:val="28"/>
          <w:szCs w:val="28"/>
        </w:rPr>
        <w:t>T</w:t>
      </w:r>
      <w:r w:rsidRPr="00E27892">
        <w:rPr>
          <w:rFonts w:ascii="Times New Roman" w:hAnsi="Times New Roman"/>
          <w:b/>
          <w:sz w:val="28"/>
          <w:szCs w:val="28"/>
        </w:rPr>
        <w:t xml:space="preserve">rường Tiểu học Nguyễn </w:t>
      </w:r>
      <w:r w:rsidR="00EF7EE0">
        <w:rPr>
          <w:rFonts w:ascii="Times New Roman" w:hAnsi="Times New Roman"/>
          <w:b/>
          <w:sz w:val="28"/>
          <w:szCs w:val="28"/>
        </w:rPr>
        <w:t>Văn Hưởng</w:t>
      </w:r>
    </w:p>
    <w:p w14:paraId="695093F2" w14:textId="72A110AA" w:rsidR="002500E0" w:rsidRPr="00E27892" w:rsidRDefault="002500E0" w:rsidP="002500E0">
      <w:pPr>
        <w:ind w:left="1440"/>
        <w:rPr>
          <w:rFonts w:ascii="Times New Roman" w:hAnsi="Times New Roman"/>
          <w:b/>
          <w:sz w:val="28"/>
          <w:szCs w:val="28"/>
        </w:rPr>
      </w:pP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49"/>
        <w:gridCol w:w="1502"/>
        <w:gridCol w:w="62"/>
        <w:gridCol w:w="1199"/>
        <w:gridCol w:w="1042"/>
        <w:gridCol w:w="378"/>
        <w:gridCol w:w="1441"/>
        <w:gridCol w:w="482"/>
        <w:gridCol w:w="2216"/>
      </w:tblGrid>
      <w:tr w:rsidR="001E373F" w:rsidRPr="00A00152" w14:paraId="4BA94EAC" w14:textId="77777777" w:rsidTr="009B3A19">
        <w:trPr>
          <w:trHeight w:val="554"/>
        </w:trPr>
        <w:tc>
          <w:tcPr>
            <w:tcW w:w="2511" w:type="dxa"/>
          </w:tcPr>
          <w:p w14:paraId="6E05D679" w14:textId="795C6D6F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>* Họ và tên học sinh</w:t>
            </w:r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4075" w:type="dxa"/>
            <w:gridSpan w:val="5"/>
          </w:tcPr>
          <w:p w14:paraId="45A681E6" w14:textId="6A6E3FA5" w:rsidR="009838EC" w:rsidRPr="00A00152" w:rsidRDefault="009838EC" w:rsidP="00D62E36">
            <w:pPr>
              <w:rPr>
                <w:rFonts w:ascii="Times New Roman" w:hAnsi="Times New Roman"/>
                <w:b/>
                <w:bCs/>
                <w:szCs w:val="24"/>
              </w:rPr>
            </w:pP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instrText>MERGEFIELD HoVaTenHocSinh \* MERGEFORMAT</w:instrText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b/>
                <w:bCs/>
                <w:szCs w:val="24"/>
              </w:rPr>
              <w:t>NGÔ HOÀNG GIA HIẾU</w:t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end"/>
            </w:r>
          </w:p>
        </w:tc>
        <w:tc>
          <w:tcPr>
            <w:tcW w:w="1955" w:type="dxa"/>
            <w:gridSpan w:val="2"/>
          </w:tcPr>
          <w:p w14:paraId="1FD22C00" w14:textId="6AD0B753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Giới tính (Nam/Nữ):</w:t>
            </w:r>
          </w:p>
        </w:tc>
        <w:tc>
          <w:tcPr>
            <w:tcW w:w="2230" w:type="dxa"/>
          </w:tcPr>
          <w:p w14:paraId="5CEEAE80" w14:textId="229B895C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GioiTinh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Nam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1E373F" w:rsidRPr="00A00152" w14:paraId="4EE864C7" w14:textId="77777777" w:rsidTr="009B3A19">
        <w:tc>
          <w:tcPr>
            <w:tcW w:w="2511" w:type="dxa"/>
          </w:tcPr>
          <w:p w14:paraId="393C0516" w14:textId="78239CB3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Ngày sinh:</w:t>
            </w:r>
          </w:p>
        </w:tc>
        <w:tc>
          <w:tcPr>
            <w:tcW w:w="1436" w:type="dxa"/>
            <w:gridSpan w:val="2"/>
          </w:tcPr>
          <w:p w14:paraId="4E9BE659" w14:textId="1C0C289D" w:rsidR="009838EC" w:rsidRPr="009E6489" w:rsidRDefault="009838EC" w:rsidP="00D62E36">
            <w:pPr>
              <w:rPr>
                <w:rFonts w:ascii="Times New Roman" w:hAnsi="Times New Roman"/>
                <w:b/>
                <w:bCs/>
                <w:szCs w:val="24"/>
              </w:rPr>
            </w:pPr>
            <w:r w:rsidRPr="009E6489">
              <w:rPr>
                <w:rFonts w:ascii="Times New Roman" w:hAnsi="Times New Roman"/>
                <w:b/>
                <w:bCs/>
                <w:szCs w:val="24"/>
              </w:rPr>
              <w:fldChar w:fldCharType="begin"/>
            </w:r>
            <w:r w:rsidRPr="009E6489">
              <w:rPr>
                <w:rFonts w:ascii="Times New Roman" w:hAnsi="Times New Roman"/>
                <w:b/>
                <w:bCs/>
                <w:szCs w:val="24"/>
              </w:rPr>
              <w:instrText>MERGEFIELD NgaySinh \* MERGEFORMAT</w:instrText>
            </w:r>
            <w:r w:rsidRPr="009E6489">
              <w:rPr>
                <w:rFonts w:ascii="Times New Roman" w:hAnsi="Times New Roman"/>
                <w:b/>
                <w:bCs/>
                <w:szCs w:val="24"/>
              </w:rPr>
              <w:fldChar w:fldCharType="separate"/>
            </w:r>
            <w:r w:rsidR="00B41291" w:rsidRPr="009E6489">
              <w:rPr>
                <w:rFonts w:ascii="Times New Roman" w:hAnsi="Times New Roman"/>
                <w:b/>
                <w:bCs/>
                <w:szCs w:val="24"/>
              </w:rPr>
              <w:t>14/01/2020</w:t>
            </w:r>
            <w:r w:rsidRPr="009E6489">
              <w:rPr>
                <w:rFonts w:ascii="Times New Roman" w:hAnsi="Times New Roman"/>
                <w:b/>
                <w:bCs/>
                <w:szCs w:val="24"/>
              </w:rPr>
              <w:fldChar w:fldCharType="end"/>
            </w:r>
          </w:p>
        </w:tc>
        <w:tc>
          <w:tcPr>
            <w:tcW w:w="1219" w:type="dxa"/>
          </w:tcPr>
          <w:p w14:paraId="4DE0B780" w14:textId="7D56EBDA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Dân tộc:</w:t>
            </w:r>
          </w:p>
        </w:tc>
        <w:tc>
          <w:tcPr>
            <w:tcW w:w="1420" w:type="dxa"/>
            <w:gridSpan w:val="2"/>
          </w:tcPr>
          <w:p w14:paraId="40EC9B2B" w14:textId="3134F387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DanToc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Kinh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955" w:type="dxa"/>
            <w:gridSpan w:val="2"/>
          </w:tcPr>
          <w:p w14:paraId="50098927" w14:textId="2D0B8388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Mã định danh:</w:t>
            </w:r>
          </w:p>
        </w:tc>
        <w:tc>
          <w:tcPr>
            <w:tcW w:w="2230" w:type="dxa"/>
          </w:tcPr>
          <w:p w14:paraId="18DF706B" w14:textId="63E8B882" w:rsidR="009838EC" w:rsidRPr="00A00152" w:rsidRDefault="009838EC" w:rsidP="00D62E36">
            <w:pPr>
              <w:rPr>
                <w:rFonts w:ascii="Times New Roman" w:hAnsi="Times New Roman"/>
                <w:b/>
                <w:bCs/>
                <w:szCs w:val="24"/>
              </w:rPr>
            </w:pP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instrText>MERGEFIELD MaDinhDanh \* MERGEFORMAT</w:instrText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b/>
                <w:bCs/>
                <w:szCs w:val="24"/>
              </w:rPr>
              <w:t>079220004508</w:t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end"/>
            </w:r>
          </w:p>
        </w:tc>
      </w:tr>
      <w:tr w:rsidR="001E373F" w:rsidRPr="00A00152" w14:paraId="5C63A8D8" w14:textId="77777777" w:rsidTr="009B3A19">
        <w:tc>
          <w:tcPr>
            <w:tcW w:w="2511" w:type="dxa"/>
          </w:tcPr>
          <w:p w14:paraId="61C1B97B" w14:textId="0DD63B91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Quốc tịch:</w:t>
            </w:r>
          </w:p>
        </w:tc>
        <w:tc>
          <w:tcPr>
            <w:tcW w:w="1436" w:type="dxa"/>
            <w:gridSpan w:val="2"/>
          </w:tcPr>
          <w:p w14:paraId="5FF58B4F" w14:textId="4E163EAA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QuocTich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Việt Nam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219" w:type="dxa"/>
          </w:tcPr>
          <w:p w14:paraId="69EE378E" w14:textId="7E0075AD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Tôn giáo:</w:t>
            </w:r>
          </w:p>
        </w:tc>
        <w:tc>
          <w:tcPr>
            <w:tcW w:w="1420" w:type="dxa"/>
            <w:gridSpan w:val="2"/>
          </w:tcPr>
          <w:p w14:paraId="72D624F7" w14:textId="250EDAB9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TonGiao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Không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955" w:type="dxa"/>
            <w:gridSpan w:val="2"/>
          </w:tcPr>
          <w:p w14:paraId="1C550487" w14:textId="4698F60F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color w:val="000000"/>
                <w:szCs w:val="24"/>
              </w:rPr>
              <w:t>SĐT (EnetViet):</w:t>
            </w:r>
          </w:p>
        </w:tc>
        <w:tc>
          <w:tcPr>
            <w:tcW w:w="2230" w:type="dxa"/>
          </w:tcPr>
          <w:p w14:paraId="049B7EFF" w14:textId="013838D0" w:rsidR="009838EC" w:rsidRPr="00A00152" w:rsidRDefault="009838EC" w:rsidP="006E72D4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SDTEnetViet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0906723333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9838EC" w:rsidRPr="00A00152" w14:paraId="02318E5B" w14:textId="77777777" w:rsidTr="009B3A19">
        <w:tc>
          <w:tcPr>
            <w:tcW w:w="2511" w:type="dxa"/>
          </w:tcPr>
          <w:p w14:paraId="3BEAFEF9" w14:textId="130DF75C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Nơi sinh:</w:t>
            </w:r>
          </w:p>
        </w:tc>
        <w:tc>
          <w:tcPr>
            <w:tcW w:w="8260" w:type="dxa"/>
            <w:gridSpan w:val="8"/>
          </w:tcPr>
          <w:p w14:paraId="21EFA8F5" w14:textId="14CCB255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NoiSinh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BV Quốc tế Mỹ, 199 Nguyễn Hoàng,  Phường Bình Trưng, Thành phố Hồ Chí Minh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9838EC" w:rsidRPr="00A00152" w14:paraId="26F09109" w14:textId="77777777" w:rsidTr="009B3A19">
        <w:tc>
          <w:tcPr>
            <w:tcW w:w="2511" w:type="dxa"/>
          </w:tcPr>
          <w:p w14:paraId="53CF6A05" w14:textId="63AE3F80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Nơi đăng ký khai sinh:</w:t>
            </w:r>
          </w:p>
        </w:tc>
        <w:tc>
          <w:tcPr>
            <w:tcW w:w="8260" w:type="dxa"/>
            <w:gridSpan w:val="8"/>
          </w:tcPr>
          <w:p w14:paraId="07CB8D18" w14:textId="60DB7D13" w:rsidR="009838EC" w:rsidRPr="00A00152" w:rsidRDefault="008715E7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NoiSinh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Pr="00A00152">
              <w:rPr>
                <w:rFonts w:ascii="Times New Roman" w:hAnsi="Times New Roman"/>
                <w:szCs w:val="24"/>
              </w:rPr>
              <w:t>Phường Tân Hưng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  <w:r w:rsidR="000277D2">
              <w:rPr>
                <w:rFonts w:ascii="Times New Roman" w:hAnsi="Times New Roman"/>
                <w:szCs w:val="24"/>
              </w:rPr>
              <w:t xml:space="preserve"> , </w:t>
            </w:r>
            <w:r w:rsidR="000277D2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0277D2" w:rsidRPr="00A00152">
              <w:rPr>
                <w:rFonts w:ascii="Times New Roman" w:hAnsi="Times New Roman"/>
                <w:szCs w:val="24"/>
              </w:rPr>
              <w:instrText>MERGEFIELD NoiSinh \* MERGEFORMAT</w:instrText>
            </w:r>
            <w:r w:rsidR="000277D2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0277D2" w:rsidRPr="00A00152">
              <w:rPr>
                <w:rFonts w:ascii="Times New Roman" w:hAnsi="Times New Roman"/>
                <w:szCs w:val="24"/>
              </w:rPr>
              <w:t>Thành phố Hồ Chí Minh</w:t>
            </w:r>
            <w:r w:rsidR="000277D2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9838EC" w:rsidRPr="00A00152" w14:paraId="2E6F0AF2" w14:textId="77777777" w:rsidTr="009B3A19">
        <w:tc>
          <w:tcPr>
            <w:tcW w:w="2511" w:type="dxa"/>
          </w:tcPr>
          <w:p w14:paraId="7C66BD33" w14:textId="1C742AFB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Quê quán:</w:t>
            </w:r>
          </w:p>
        </w:tc>
        <w:tc>
          <w:tcPr>
            <w:tcW w:w="8260" w:type="dxa"/>
            <w:gridSpan w:val="8"/>
          </w:tcPr>
          <w:p w14:paraId="7791C63D" w14:textId="7FD67CAF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QueQuan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Phường Tân Hưng, Thành phố Hồ Chí Minh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1E373F" w:rsidRPr="00A00152" w14:paraId="2E09F435" w14:textId="77777777" w:rsidTr="009B3A19">
        <w:tc>
          <w:tcPr>
            <w:tcW w:w="2511" w:type="dxa"/>
          </w:tcPr>
          <w:p w14:paraId="4B413CEA" w14:textId="09913316" w:rsidR="009838EC" w:rsidRPr="00A00152" w:rsidRDefault="009838EC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>* Địa chỉ</w:t>
            </w:r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r w:rsidRPr="00A00152">
              <w:rPr>
                <w:rFonts w:ascii="Times New Roman" w:hAnsi="Times New Roman"/>
                <w:b/>
                <w:szCs w:val="24"/>
              </w:rPr>
              <w:t>thường trú</w:t>
            </w:r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1372" w:type="dxa"/>
          </w:tcPr>
          <w:p w14:paraId="20CACD07" w14:textId="0E1574A3" w:rsidR="009838EC" w:rsidRPr="00A00152" w:rsidRDefault="009838EC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Số nhà:</w:t>
            </w:r>
          </w:p>
        </w:tc>
        <w:tc>
          <w:tcPr>
            <w:tcW w:w="2325" w:type="dxa"/>
            <w:gridSpan w:val="3"/>
          </w:tcPr>
          <w:p w14:paraId="1F284E3A" w14:textId="615A882C" w:rsidR="009838EC" w:rsidRPr="00A00152" w:rsidRDefault="009838EC" w:rsidP="006E72D4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911B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843" w:type="dxa"/>
            <w:gridSpan w:val="2"/>
          </w:tcPr>
          <w:p w14:paraId="684DC1E3" w14:textId="2545DF3D" w:rsidR="009838EC" w:rsidRPr="00A00152" w:rsidRDefault="009838EC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Đường:</w:t>
            </w:r>
          </w:p>
        </w:tc>
        <w:tc>
          <w:tcPr>
            <w:tcW w:w="2720" w:type="dxa"/>
            <w:gridSpan w:val="2"/>
          </w:tcPr>
          <w:p w14:paraId="3EFDEA15" w14:textId="4DC91FB3" w:rsidR="009838EC" w:rsidRPr="00A00152" w:rsidRDefault="009838EC" w:rsidP="0005655A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ThuongTruDuong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Nguyễn Văn Tạo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1E373F" w:rsidRPr="00A00152" w14:paraId="3662C3CE" w14:textId="77777777" w:rsidTr="009B3A19">
        <w:tc>
          <w:tcPr>
            <w:tcW w:w="2511" w:type="dxa"/>
          </w:tcPr>
          <w:p w14:paraId="45A56341" w14:textId="06B9B770" w:rsidR="00D75ABD" w:rsidRPr="00A00152" w:rsidRDefault="00D75ABD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 xml:space="preserve">Khu phố: </w: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1E373F" w:rsidRPr="00A00152">
              <w:rPr>
                <w:rFonts w:ascii="Times New Roman" w:hAnsi="Times New Roman"/>
                <w:szCs w:val="24"/>
              </w:rPr>
              <w:instrText>MERGEFIELD GioiTinh \* MERGEFORMAT</w:instrTex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Ấp Phan Văn Bảy</w: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372" w:type="dxa"/>
          </w:tcPr>
          <w:p w14:paraId="74DD82FC" w14:textId="033DCF0D" w:rsidR="00D75ABD" w:rsidRPr="00A00152" w:rsidRDefault="00D75ABD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Phường/xã:</w:t>
            </w:r>
          </w:p>
        </w:tc>
        <w:tc>
          <w:tcPr>
            <w:tcW w:w="2325" w:type="dxa"/>
            <w:gridSpan w:val="3"/>
          </w:tcPr>
          <w:p w14:paraId="70F6FD99" w14:textId="600B7D74" w:rsidR="00D75ABD" w:rsidRPr="00A00152" w:rsidRDefault="001E373F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Xã Hiệp Phước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843" w:type="dxa"/>
            <w:gridSpan w:val="2"/>
          </w:tcPr>
          <w:p w14:paraId="4E6BC0C1" w14:textId="79954666" w:rsidR="00D75ABD" w:rsidRPr="00A00152" w:rsidRDefault="00D75ABD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Tỉnh/thành phố:</w:t>
            </w:r>
          </w:p>
        </w:tc>
        <w:tc>
          <w:tcPr>
            <w:tcW w:w="2720" w:type="dxa"/>
            <w:gridSpan w:val="2"/>
          </w:tcPr>
          <w:p w14:paraId="0E2ED9B6" w14:textId="4236CEC0" w:rsidR="00D75ABD" w:rsidRPr="00A00152" w:rsidRDefault="001E373F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Thành phố Hồ Chí Minh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1E373F" w:rsidRPr="00A00152" w14:paraId="44CF6AAD" w14:textId="77777777" w:rsidTr="009B3A19">
        <w:tc>
          <w:tcPr>
            <w:tcW w:w="2511" w:type="dxa"/>
          </w:tcPr>
          <w:p w14:paraId="7374974E" w14:textId="272BCD0C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>* Nơi ở hiện tại:</w:t>
            </w:r>
          </w:p>
        </w:tc>
        <w:tc>
          <w:tcPr>
            <w:tcW w:w="1372" w:type="dxa"/>
          </w:tcPr>
          <w:p w14:paraId="5ADD7655" w14:textId="77777777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Số nhà:</w:t>
            </w:r>
          </w:p>
        </w:tc>
        <w:tc>
          <w:tcPr>
            <w:tcW w:w="2325" w:type="dxa"/>
            <w:gridSpan w:val="3"/>
          </w:tcPr>
          <w:p w14:paraId="7D118367" w14:textId="11A0D40C" w:rsidR="00D75ABD" w:rsidRPr="00A00152" w:rsidRDefault="001E373F" w:rsidP="00A5681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279/11/9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843" w:type="dxa"/>
            <w:gridSpan w:val="2"/>
          </w:tcPr>
          <w:p w14:paraId="23EAEF2B" w14:textId="77777777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Đường:</w:t>
            </w:r>
          </w:p>
        </w:tc>
        <w:tc>
          <w:tcPr>
            <w:tcW w:w="2720" w:type="dxa"/>
            <w:gridSpan w:val="2"/>
          </w:tcPr>
          <w:p w14:paraId="06E61C11" w14:textId="72AB784D" w:rsidR="00D75ABD" w:rsidRPr="00A00152" w:rsidRDefault="001E373F" w:rsidP="00A5681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ThuongTruDuong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Lâm Văn Bền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1E373F" w:rsidRPr="00A00152" w14:paraId="1B87E370" w14:textId="77777777" w:rsidTr="009B3A19">
        <w:tc>
          <w:tcPr>
            <w:tcW w:w="2511" w:type="dxa"/>
          </w:tcPr>
          <w:p w14:paraId="643C5905" w14:textId="5A54B558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 xml:space="preserve">Khu phố: </w: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1E373F" w:rsidRPr="00A00152">
              <w:rPr>
                <w:rFonts w:ascii="Times New Roman" w:hAnsi="Times New Roman"/>
                <w:szCs w:val="24"/>
              </w:rPr>
              <w:instrText>MERGEFIELD GioiTinh \* MERGEFORMAT</w:instrTex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Khu phố 59</w: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372" w:type="dxa"/>
          </w:tcPr>
          <w:p w14:paraId="7A2FFD6A" w14:textId="77777777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Phường/xã:</w:t>
            </w:r>
          </w:p>
        </w:tc>
        <w:tc>
          <w:tcPr>
            <w:tcW w:w="2325" w:type="dxa"/>
            <w:gridSpan w:val="3"/>
          </w:tcPr>
          <w:p w14:paraId="1E19BB3A" w14:textId="38DFB019" w:rsidR="00D75ABD" w:rsidRPr="00A00152" w:rsidRDefault="001E373F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Phường Tân Thuận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843" w:type="dxa"/>
            <w:gridSpan w:val="2"/>
          </w:tcPr>
          <w:p w14:paraId="5C307350" w14:textId="77777777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Tỉnh/thành phố:</w:t>
            </w:r>
          </w:p>
        </w:tc>
        <w:tc>
          <w:tcPr>
            <w:tcW w:w="2720" w:type="dxa"/>
            <w:gridSpan w:val="2"/>
          </w:tcPr>
          <w:p w14:paraId="49C4BCB2" w14:textId="56B03156" w:rsidR="00D75ABD" w:rsidRPr="00A00152" w:rsidRDefault="001E373F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Thành phố Hồ Chí Minh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</w:tbl>
    <w:p w14:paraId="0EACA252" w14:textId="28440F1C" w:rsidR="002500E0" w:rsidRPr="00A00152" w:rsidRDefault="002500E0" w:rsidP="002C5D00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 xml:space="preserve">Học sinh đang ở chung với: </w:t>
      </w:r>
      <w:r w:rsidR="002C5D00" w:rsidRPr="00A00152">
        <w:rPr>
          <w:rFonts w:ascii="Times New Roman" w:hAnsi="Times New Roman"/>
          <w:szCs w:val="24"/>
        </w:rPr>
        <w:t xml:space="preserve"> Cha</w:t>
      </w:r>
    </w:p>
    <w:p w14:paraId="0FDBE295" w14:textId="08F31981" w:rsidR="002500E0" w:rsidRPr="00A00152" w:rsidRDefault="00FE4A34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5F3B827A">
          <v:rect id="_x0000_s1061" style="position:absolute;left:0;text-align:left;margin-left:137.5pt;margin-top:3.3pt;width:22.45pt;height:11.2pt;z-index:251642880"/>
        </w:pict>
      </w:r>
      <w:r w:rsidR="002500E0" w:rsidRPr="00A00152">
        <w:rPr>
          <w:rFonts w:ascii="Times New Roman" w:hAnsi="Times New Roman"/>
          <w:szCs w:val="24"/>
        </w:rPr>
        <w:t xml:space="preserve">Với người nuôi dưỡng          </w:t>
      </w:r>
      <w:r w:rsidR="0011251C" w:rsidRPr="00A00152">
        <w:rPr>
          <w:rFonts w:ascii="Times New Roman" w:hAnsi="Times New Roman"/>
          <w:szCs w:val="24"/>
        </w:rPr>
        <w:t xml:space="preserve"> </w:t>
      </w:r>
      <w:r w:rsidR="002500E0" w:rsidRPr="00A00152">
        <w:rPr>
          <w:rFonts w:ascii="Times New Roman" w:hAnsi="Times New Roman"/>
          <w:szCs w:val="24"/>
        </w:rPr>
        <w:t>(Quan hệ với HS …………………………………………..)</w:t>
      </w:r>
    </w:p>
    <w:p w14:paraId="12A23AC2" w14:textId="61481077" w:rsidR="002500E0" w:rsidRPr="00A00152" w:rsidRDefault="002500E0" w:rsidP="000B48BE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 xml:space="preserve">Học sinh là con thứ </w:t>
      </w:r>
      <w:r w:rsidR="002C5D00" w:rsidRPr="00A00152">
        <w:rPr>
          <w:rFonts w:ascii="Times New Roman" w:hAnsi="Times New Roman"/>
          <w:szCs w:val="24"/>
        </w:rPr>
        <w:t xml:space="preserve">3 </w:t>
      </w:r>
      <w:r w:rsidRPr="00A00152">
        <w:rPr>
          <w:rFonts w:ascii="Times New Roman" w:hAnsi="Times New Roman"/>
          <w:szCs w:val="24"/>
        </w:rPr>
        <w:t>trong số</w:t>
      </w:r>
      <w:r w:rsidR="002C5D00" w:rsidRPr="00A00152">
        <w:rPr>
          <w:rFonts w:ascii="Times New Roman" w:hAnsi="Times New Roman"/>
          <w:szCs w:val="24"/>
        </w:rPr>
        <w:t xml:space="preserve"> 3  </w:t>
      </w:r>
      <w:r w:rsidRPr="00A00152">
        <w:rPr>
          <w:rFonts w:ascii="Times New Roman" w:hAnsi="Times New Roman"/>
          <w:szCs w:val="24"/>
        </w:rPr>
        <w:t>anh, chị em</w:t>
      </w:r>
    </w:p>
    <w:tbl>
      <w:tblPr>
        <w:tblStyle w:val="TableGrid"/>
        <w:tblW w:w="10971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00"/>
        <w:gridCol w:w="2340"/>
        <w:gridCol w:w="4731"/>
      </w:tblGrid>
      <w:tr w:rsidR="000B48BE" w:rsidRPr="00A00152" w14:paraId="68F152A2" w14:textId="77777777" w:rsidTr="00A00152">
        <w:tc>
          <w:tcPr>
            <w:tcW w:w="3900" w:type="dxa"/>
          </w:tcPr>
          <w:p w14:paraId="1015207F" w14:textId="3B2C44D4" w:rsidR="000B48BE" w:rsidRPr="00A00152" w:rsidRDefault="000B48BE" w:rsidP="00DC7FEC">
            <w:pPr>
              <w:tabs>
                <w:tab w:val="left" w:pos="5529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 xml:space="preserve">Đã hoàn thành chương trình lớp Lá               </w:t>
            </w:r>
          </w:p>
        </w:tc>
        <w:tc>
          <w:tcPr>
            <w:tcW w:w="2340" w:type="dxa"/>
          </w:tcPr>
          <w:p w14:paraId="158C6BBA" w14:textId="17AC995D" w:rsidR="000B48BE" w:rsidRPr="00A00152" w:rsidRDefault="000B48BE" w:rsidP="00DC7FE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HoanThanhLopLa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Có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4731" w:type="dxa"/>
          </w:tcPr>
          <w:p w14:paraId="6635039B" w14:textId="77777777" w:rsidR="000B48BE" w:rsidRDefault="000B48BE" w:rsidP="00A00152">
            <w:pPr>
              <w:tabs>
                <w:tab w:val="left" w:pos="5529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Tại trường Mầm non</w:t>
            </w:r>
            <w:r w:rsidR="002C5D00" w:rsidRPr="00A00152">
              <w:rPr>
                <w:rFonts w:ascii="Times New Roman" w:hAnsi="Times New Roman"/>
                <w:szCs w:val="24"/>
              </w:rPr>
              <w:t>:</w:t>
            </w:r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r w:rsidR="00C85438" w:rsidRPr="00A00152">
              <w:rPr>
                <w:rFonts w:ascii="Times New Roman" w:hAnsi="Times New Roman"/>
                <w:szCs w:val="24"/>
              </w:rPr>
              <w:t>Mầm non Tân Kiểng</w:t>
            </w:r>
          </w:p>
          <w:p w14:paraId="470D6BE7" w14:textId="1558BDDC" w:rsidR="00A00152" w:rsidRPr="00A00152" w:rsidRDefault="00A00152" w:rsidP="00A00152">
            <w:pPr>
              <w:tabs>
                <w:tab w:val="left" w:pos="5529"/>
              </w:tabs>
              <w:spacing w:line="360" w:lineRule="auto"/>
              <w:rPr>
                <w:rFonts w:ascii="Times New Roman" w:hAnsi="Times New Roman"/>
                <w:szCs w:val="24"/>
              </w:rPr>
            </w:pPr>
          </w:p>
        </w:tc>
      </w:tr>
    </w:tbl>
    <w:p w14:paraId="37920361" w14:textId="593E6627" w:rsidR="00714C2E" w:rsidRDefault="002500E0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 xml:space="preserve">* </w:t>
      </w:r>
      <w:r w:rsidRPr="00A00152">
        <w:rPr>
          <w:rFonts w:ascii="Times New Roman" w:hAnsi="Times New Roman"/>
          <w:b/>
          <w:szCs w:val="24"/>
        </w:rPr>
        <w:t>Khả năng của học sinh</w:t>
      </w:r>
      <w:r w:rsidRPr="00A00152">
        <w:rPr>
          <w:rFonts w:ascii="Times New Roman" w:hAnsi="Times New Roman"/>
          <w:szCs w:val="24"/>
        </w:rPr>
        <w:t xml:space="preserve">:   </w:t>
      </w: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1"/>
        <w:gridCol w:w="3330"/>
        <w:gridCol w:w="3510"/>
      </w:tblGrid>
      <w:tr w:rsidR="00714C2E" w14:paraId="7DAB5B32" w14:textId="77777777" w:rsidTr="00311BC5">
        <w:tc>
          <w:tcPr>
            <w:tcW w:w="3141" w:type="dxa"/>
          </w:tcPr>
          <w:p w14:paraId="02031903" w14:textId="08CDE76A" w:rsidR="00714C2E" w:rsidRDefault="00714C2E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Pr="00A00152">
              <w:rPr>
                <w:rFonts w:ascii="Times New Roman" w:hAnsi="Times New Roman"/>
                <w:szCs w:val="24"/>
              </w:rPr>
              <w:t>☐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  <w:r w:rsidR="00311BC5">
              <w:rPr>
                <w:rFonts w:ascii="Times New Roman" w:hAnsi="Times New Roman"/>
                <w:szCs w:val="24"/>
              </w:rPr>
              <w:t xml:space="preserve"> </w:t>
            </w:r>
            <w:r w:rsidRPr="00A00152">
              <w:rPr>
                <w:rFonts w:ascii="Times New Roman" w:hAnsi="Times New Roman"/>
                <w:szCs w:val="24"/>
              </w:rPr>
              <w:t>Mạnh dạn tự tin</w:t>
            </w:r>
          </w:p>
        </w:tc>
        <w:tc>
          <w:tcPr>
            <w:tcW w:w="3330" w:type="dxa"/>
          </w:tcPr>
          <w:p w14:paraId="4BE32E4E" w14:textId="3127656C" w:rsidR="00714C2E" w:rsidRDefault="00714C2E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Pr="00A00152">
              <w:rPr>
                <w:rFonts w:ascii="Times New Roman" w:hAnsi="Times New Roman"/>
                <w:szCs w:val="24"/>
              </w:rPr>
              <w:t>☐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  <w:r>
              <w:rPr>
                <w:rFonts w:ascii="Times New Roman" w:hAnsi="Times New Roman"/>
                <w:szCs w:val="24"/>
              </w:rPr>
              <w:t xml:space="preserve"> </w:t>
            </w:r>
            <w:r w:rsidRPr="00A00152">
              <w:rPr>
                <w:rFonts w:ascii="Times New Roman" w:hAnsi="Times New Roman"/>
                <w:szCs w:val="24"/>
              </w:rPr>
              <w:t>Biết bơi</w:t>
            </w:r>
          </w:p>
        </w:tc>
        <w:tc>
          <w:tcPr>
            <w:tcW w:w="3510" w:type="dxa"/>
          </w:tcPr>
          <w:p w14:paraId="6574323D" w14:textId="4D992A9E" w:rsidR="00714C2E" w:rsidRDefault="00714C2E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Pr="00A00152">
              <w:rPr>
                <w:rFonts w:ascii="Times New Roman" w:hAnsi="Times New Roman"/>
                <w:szCs w:val="24"/>
              </w:rPr>
              <w:t>☐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  <w:r>
              <w:rPr>
                <w:rFonts w:ascii="Times New Roman" w:hAnsi="Times New Roman"/>
                <w:szCs w:val="24"/>
              </w:rPr>
              <w:t xml:space="preserve"> </w:t>
            </w:r>
            <w:r w:rsidRPr="00A00152">
              <w:rPr>
                <w:rFonts w:ascii="Times New Roman" w:hAnsi="Times New Roman"/>
                <w:szCs w:val="24"/>
              </w:rPr>
              <w:t xml:space="preserve">Đã biết đọc, biết viết           </w:t>
            </w:r>
          </w:p>
        </w:tc>
      </w:tr>
      <w:tr w:rsidR="00F8579F" w14:paraId="337FDE2A" w14:textId="77777777" w:rsidTr="00311BC5">
        <w:tc>
          <w:tcPr>
            <w:tcW w:w="3141" w:type="dxa"/>
          </w:tcPr>
          <w:p w14:paraId="0ECDF2F2" w14:textId="356AE9EF" w:rsidR="00F8579F" w:rsidRPr="00A00152" w:rsidRDefault="00F8579F" w:rsidP="00F8579F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Pr="00A00152">
              <w:rPr>
                <w:rFonts w:ascii="Times New Roman" w:hAnsi="Times New Roman"/>
                <w:szCs w:val="24"/>
              </w:rPr>
              <w:t>☐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  <w:r w:rsidRPr="00A00152">
              <w:rPr>
                <w:rFonts w:ascii="Times New Roman" w:hAnsi="Times New Roman"/>
                <w:szCs w:val="24"/>
              </w:rPr>
              <w:t xml:space="preserve"> Biết đàn</w:t>
            </w:r>
          </w:p>
        </w:tc>
        <w:tc>
          <w:tcPr>
            <w:tcW w:w="3330" w:type="dxa"/>
          </w:tcPr>
          <w:p w14:paraId="0DEDEF41" w14:textId="6DE997A1" w:rsidR="00F8579F" w:rsidRPr="00A00152" w:rsidRDefault="00F8579F" w:rsidP="00F8579F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Pr="00A00152">
              <w:rPr>
                <w:rFonts w:ascii="Times New Roman" w:hAnsi="Times New Roman"/>
                <w:szCs w:val="24"/>
              </w:rPr>
              <w:t>☐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  <w:r w:rsidRPr="00A00152">
              <w:rPr>
                <w:rFonts w:ascii="Times New Roman" w:hAnsi="Times New Roman"/>
                <w:szCs w:val="24"/>
              </w:rPr>
              <w:t xml:space="preserve"> Biết hát</w:t>
            </w:r>
          </w:p>
        </w:tc>
        <w:tc>
          <w:tcPr>
            <w:tcW w:w="3510" w:type="dxa"/>
          </w:tcPr>
          <w:p w14:paraId="7C005312" w14:textId="698A8F80" w:rsidR="00F8579F" w:rsidRPr="00A00152" w:rsidRDefault="00F8579F" w:rsidP="00F8579F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Pr="00A00152">
              <w:rPr>
                <w:rFonts w:ascii="Times New Roman" w:hAnsi="Times New Roman"/>
                <w:szCs w:val="24"/>
              </w:rPr>
              <w:t>☐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  <w:r w:rsidRPr="00A00152">
              <w:rPr>
                <w:rFonts w:ascii="Times New Roman" w:hAnsi="Times New Roman"/>
                <w:szCs w:val="24"/>
              </w:rPr>
              <w:t xml:space="preserve"> Phát âm rõ ràng</w:t>
            </w:r>
          </w:p>
        </w:tc>
      </w:tr>
      <w:tr w:rsidR="00F8579F" w14:paraId="13FFC159" w14:textId="77777777" w:rsidTr="00311BC5">
        <w:tc>
          <w:tcPr>
            <w:tcW w:w="9981" w:type="dxa"/>
            <w:gridSpan w:val="3"/>
          </w:tcPr>
          <w:p w14:paraId="324ECC48" w14:textId="6222BE96" w:rsidR="00F8579F" w:rsidRPr="00A00152" w:rsidRDefault="00F8579F" w:rsidP="00F8579F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Khả năng khác:  </w:t>
            </w:r>
          </w:p>
        </w:tc>
      </w:tr>
    </w:tbl>
    <w:p w14:paraId="15FD935D" w14:textId="77777777" w:rsidR="002500E0" w:rsidRPr="00A00152" w:rsidRDefault="002500E0" w:rsidP="00D62E36">
      <w:pPr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 xml:space="preserve">* </w:t>
      </w:r>
      <w:r w:rsidRPr="00A00152">
        <w:rPr>
          <w:rFonts w:ascii="Times New Roman" w:hAnsi="Times New Roman"/>
          <w:b/>
          <w:szCs w:val="24"/>
        </w:rPr>
        <w:t>Những điều cần lưu ý về sức khỏe</w:t>
      </w:r>
      <w:r w:rsidRPr="00A00152">
        <w:rPr>
          <w:rFonts w:ascii="Times New Roman" w:hAnsi="Times New Roman"/>
          <w:szCs w:val="24"/>
        </w:rPr>
        <w:t>: Có bệnh bẩm sinh: tim, viêm khớp, cận thị, bệnh mãn tính, các dị tật khác… (Kèm y chứng)</w:t>
      </w:r>
    </w:p>
    <w:p w14:paraId="3C0B1D71" w14:textId="3B3F46A8" w:rsidR="002500E0" w:rsidRPr="00A00152" w:rsidRDefault="00C85438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>……………………………………………</w:t>
      </w:r>
    </w:p>
    <w:tbl>
      <w:tblPr>
        <w:tblStyle w:val="TableGrid"/>
        <w:tblW w:w="10774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18"/>
        <w:gridCol w:w="1168"/>
        <w:gridCol w:w="1106"/>
        <w:gridCol w:w="406"/>
        <w:gridCol w:w="2156"/>
        <w:gridCol w:w="1500"/>
        <w:gridCol w:w="2420"/>
      </w:tblGrid>
      <w:tr w:rsidR="00092222" w:rsidRPr="00A00152" w14:paraId="131EDE42" w14:textId="77777777" w:rsidTr="00A00152">
        <w:tc>
          <w:tcPr>
            <w:tcW w:w="2018" w:type="dxa"/>
          </w:tcPr>
          <w:p w14:paraId="293B5FF0" w14:textId="472CC65E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>* Họ và tên cha</w:t>
            </w:r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4836" w:type="dxa"/>
            <w:gridSpan w:val="4"/>
          </w:tcPr>
          <w:p w14:paraId="2D04DDA5" w14:textId="16128A1D" w:rsidR="00092222" w:rsidRPr="00A00152" w:rsidRDefault="00092222" w:rsidP="00092222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Ngô Hoàng Phương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2EB7CAB9" w14:textId="19A7579C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Sinh năm:</w:t>
            </w:r>
          </w:p>
        </w:tc>
        <w:tc>
          <w:tcPr>
            <w:tcW w:w="2420" w:type="dxa"/>
          </w:tcPr>
          <w:p w14:paraId="5BE8F57F" w14:textId="73852E9A" w:rsidR="00092222" w:rsidRPr="00A00152" w:rsidRDefault="00092222" w:rsidP="00092222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NamSinhCha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1986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620F282E" w14:textId="77777777" w:rsidTr="00A00152">
        <w:tc>
          <w:tcPr>
            <w:tcW w:w="2018" w:type="dxa"/>
          </w:tcPr>
          <w:p w14:paraId="4A20E6C2" w14:textId="04A47501" w:rsidR="00092222" w:rsidRPr="00A00152" w:rsidRDefault="00092222" w:rsidP="00D62E36">
            <w:pPr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Trình độ văn hóa:</w:t>
            </w:r>
          </w:p>
        </w:tc>
        <w:tc>
          <w:tcPr>
            <w:tcW w:w="2274" w:type="dxa"/>
            <w:gridSpan w:val="2"/>
          </w:tcPr>
          <w:p w14:paraId="6B417A2A" w14:textId="2A0BECCC" w:rsidR="00092222" w:rsidRPr="00A00152" w:rsidRDefault="00E27892" w:rsidP="00D62E36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6482" w:type="dxa"/>
            <w:gridSpan w:val="4"/>
          </w:tcPr>
          <w:p w14:paraId="065E1318" w14:textId="4BC2BCE1" w:rsidR="00092222" w:rsidRPr="00A00152" w:rsidRDefault="00092222" w:rsidP="00D62E36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Trình độ chuyên môn:</w:t>
            </w:r>
            <w:r w:rsidR="00E27892" w:rsidRPr="00A00152">
              <w:rPr>
                <w:rFonts w:ascii="Times New Roman" w:hAnsi="Times New Roman"/>
                <w:szCs w:val="24"/>
              </w:rPr>
              <w:t xml:space="preserve"> 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E27892"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4CD8AA6E" w14:textId="77777777" w:rsidTr="00A00152">
        <w:tc>
          <w:tcPr>
            <w:tcW w:w="2018" w:type="dxa"/>
          </w:tcPr>
          <w:p w14:paraId="7E72086B" w14:textId="4463C71E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Nghề nghiệp:</w:t>
            </w:r>
          </w:p>
        </w:tc>
        <w:tc>
          <w:tcPr>
            <w:tcW w:w="2274" w:type="dxa"/>
            <w:gridSpan w:val="2"/>
          </w:tcPr>
          <w:p w14:paraId="77B9E621" w14:textId="680636CA" w:rsidR="00092222" w:rsidRPr="00A00152" w:rsidRDefault="00E27892" w:rsidP="00092222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Buôn bán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2562" w:type="dxa"/>
            <w:gridSpan w:val="2"/>
          </w:tcPr>
          <w:p w14:paraId="31BE8A88" w14:textId="725668FB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Chức vụ:</w:t>
            </w:r>
            <w:r w:rsidR="00E27892" w:rsidRPr="00A00152">
              <w:rPr>
                <w:rFonts w:ascii="Times New Roman" w:hAnsi="Times New Roman"/>
                <w:szCs w:val="24"/>
              </w:rPr>
              <w:t xml:space="preserve"> 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E27892"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75D557B3" w14:textId="7FFED1CC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Điện thoại:</w:t>
            </w:r>
          </w:p>
        </w:tc>
        <w:tc>
          <w:tcPr>
            <w:tcW w:w="2420" w:type="dxa"/>
          </w:tcPr>
          <w:p w14:paraId="14925522" w14:textId="1C110BF0" w:rsidR="00092222" w:rsidRPr="00A00152" w:rsidRDefault="00E27892" w:rsidP="00DB029E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0983032132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653F9EE5" w14:textId="77777777" w:rsidTr="00A00152">
        <w:tc>
          <w:tcPr>
            <w:tcW w:w="4292" w:type="dxa"/>
            <w:gridSpan w:val="3"/>
          </w:tcPr>
          <w:p w14:paraId="40EE137B" w14:textId="1B6278D9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Căn cước/Mã định danh Cha:</w:t>
            </w:r>
          </w:p>
        </w:tc>
        <w:tc>
          <w:tcPr>
            <w:tcW w:w="2562" w:type="dxa"/>
            <w:gridSpan w:val="2"/>
          </w:tcPr>
          <w:p w14:paraId="086E31A0" w14:textId="3730B6A7" w:rsidR="00092222" w:rsidRPr="00A00152" w:rsidRDefault="00092222" w:rsidP="00C76A54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CCCDCha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079086002031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067275BC" w14:textId="77777777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20" w:type="dxa"/>
          </w:tcPr>
          <w:p w14:paraId="701B6005" w14:textId="77777777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</w:p>
        </w:tc>
      </w:tr>
      <w:tr w:rsidR="00092222" w:rsidRPr="00A00152" w14:paraId="0DF470AC" w14:textId="77777777" w:rsidTr="00A00152">
        <w:tc>
          <w:tcPr>
            <w:tcW w:w="2018" w:type="dxa"/>
          </w:tcPr>
          <w:p w14:paraId="4450DDA9" w14:textId="0043F55A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>* Họ và tên mẹ</w:t>
            </w:r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4836" w:type="dxa"/>
            <w:gridSpan w:val="4"/>
          </w:tcPr>
          <w:p w14:paraId="6D5466B9" w14:textId="00F90D61" w:rsidR="00092222" w:rsidRPr="00A00152" w:rsidRDefault="00092222" w:rsidP="00A5681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HoTenMe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Trần Thị Thanh Trúc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59F5A83D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Sinh năm:</w:t>
            </w:r>
          </w:p>
        </w:tc>
        <w:tc>
          <w:tcPr>
            <w:tcW w:w="2420" w:type="dxa"/>
          </w:tcPr>
          <w:p w14:paraId="40440EB1" w14:textId="5213D66E" w:rsidR="00092222" w:rsidRPr="00A00152" w:rsidRDefault="00092222" w:rsidP="00A5681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NamSinhMe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1985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3313D427" w14:textId="77777777" w:rsidTr="00A00152">
        <w:tc>
          <w:tcPr>
            <w:tcW w:w="2018" w:type="dxa"/>
          </w:tcPr>
          <w:p w14:paraId="75933E30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Trình độ văn hóa:</w:t>
            </w:r>
          </w:p>
        </w:tc>
        <w:tc>
          <w:tcPr>
            <w:tcW w:w="2274" w:type="dxa"/>
            <w:gridSpan w:val="2"/>
          </w:tcPr>
          <w:p w14:paraId="2CC5B11F" w14:textId="139A47C3" w:rsidR="00092222" w:rsidRPr="00A00152" w:rsidRDefault="00E2789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6482" w:type="dxa"/>
            <w:gridSpan w:val="4"/>
          </w:tcPr>
          <w:p w14:paraId="3728CB81" w14:textId="796F077C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Trình độ chuyên môn:</w:t>
            </w:r>
            <w:r w:rsidR="00E27892" w:rsidRPr="00A00152">
              <w:rPr>
                <w:rFonts w:ascii="Times New Roman" w:hAnsi="Times New Roman"/>
                <w:szCs w:val="24"/>
              </w:rPr>
              <w:t xml:space="preserve"> 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E27892"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55C78A3A" w14:textId="77777777" w:rsidTr="00A00152">
        <w:tc>
          <w:tcPr>
            <w:tcW w:w="2018" w:type="dxa"/>
          </w:tcPr>
          <w:p w14:paraId="1ABEB02A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Nghề nghiệp:</w:t>
            </w:r>
          </w:p>
        </w:tc>
        <w:tc>
          <w:tcPr>
            <w:tcW w:w="2274" w:type="dxa"/>
            <w:gridSpan w:val="2"/>
          </w:tcPr>
          <w:p w14:paraId="2079067D" w14:textId="308077ED" w:rsidR="00092222" w:rsidRPr="00A00152" w:rsidRDefault="00E2789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Buôn bán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2562" w:type="dxa"/>
            <w:gridSpan w:val="2"/>
          </w:tcPr>
          <w:p w14:paraId="5DFAAAF9" w14:textId="5F3AA181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Chức vụ:</w:t>
            </w:r>
            <w:r w:rsidR="00E27892" w:rsidRPr="00A00152">
              <w:rPr>
                <w:rFonts w:ascii="Times New Roman" w:hAnsi="Times New Roman"/>
                <w:szCs w:val="24"/>
              </w:rPr>
              <w:t xml:space="preserve"> 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E27892"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747DE9D2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Điện thoại:</w:t>
            </w:r>
          </w:p>
        </w:tc>
        <w:tc>
          <w:tcPr>
            <w:tcW w:w="2420" w:type="dxa"/>
          </w:tcPr>
          <w:p w14:paraId="1D80158D" w14:textId="28D77510" w:rsidR="00092222" w:rsidRPr="00A00152" w:rsidRDefault="00E27892" w:rsidP="00DB029E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0906723333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3190FC16" w14:textId="77777777" w:rsidTr="00A00152">
        <w:tc>
          <w:tcPr>
            <w:tcW w:w="4292" w:type="dxa"/>
            <w:gridSpan w:val="3"/>
          </w:tcPr>
          <w:p w14:paraId="630EC243" w14:textId="742B5D4C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Căn cước/Mã định danh Mẹ:</w:t>
            </w:r>
          </w:p>
        </w:tc>
        <w:tc>
          <w:tcPr>
            <w:tcW w:w="2562" w:type="dxa"/>
            <w:gridSpan w:val="2"/>
          </w:tcPr>
          <w:p w14:paraId="483F7375" w14:textId="032F80AA" w:rsidR="00092222" w:rsidRPr="00A00152" w:rsidRDefault="00092222" w:rsidP="00C76A54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CCCDMe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079185002661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453D37A7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20" w:type="dxa"/>
          </w:tcPr>
          <w:p w14:paraId="588CEDF0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</w:p>
        </w:tc>
      </w:tr>
      <w:tr w:rsidR="000B48BE" w:rsidRPr="00A00152" w14:paraId="0EACC6BF" w14:textId="77777777" w:rsidTr="00A00152">
        <w:tc>
          <w:tcPr>
            <w:tcW w:w="3186" w:type="dxa"/>
            <w:gridSpan w:val="2"/>
          </w:tcPr>
          <w:p w14:paraId="30867655" w14:textId="6A76C31F" w:rsidR="000B48BE" w:rsidRPr="00A00152" w:rsidRDefault="000B48BE" w:rsidP="000B48BE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>* Họ và tên người giám hộ</w:t>
            </w:r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3668" w:type="dxa"/>
            <w:gridSpan w:val="3"/>
          </w:tcPr>
          <w:p w14:paraId="31765583" w14:textId="13591C22" w:rsidR="000B48BE" w:rsidRPr="00A00152" w:rsidRDefault="000B48BE" w:rsidP="000B48BE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HoTenNguoiGiamHo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Trần Thị Thanh Trúc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23BB4E62" w14:textId="2BD22513" w:rsidR="000B48BE" w:rsidRPr="00A00152" w:rsidRDefault="000B48BE" w:rsidP="000B48BE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Điện thoại:</w:t>
            </w:r>
          </w:p>
        </w:tc>
        <w:tc>
          <w:tcPr>
            <w:tcW w:w="2420" w:type="dxa"/>
          </w:tcPr>
          <w:p w14:paraId="63BAC1E1" w14:textId="74BB826D" w:rsidR="000B48BE" w:rsidRPr="00A00152" w:rsidRDefault="000B48BE" w:rsidP="000B48BE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DienThoaiGiamHo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0906723333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B48BE" w:rsidRPr="00A00152" w14:paraId="0E23862C" w14:textId="77777777" w:rsidTr="00A00152">
        <w:tc>
          <w:tcPr>
            <w:tcW w:w="4698" w:type="dxa"/>
            <w:gridSpan w:val="4"/>
          </w:tcPr>
          <w:p w14:paraId="28E9AF0F" w14:textId="44A93DC6" w:rsidR="000B48BE" w:rsidRPr="00A00152" w:rsidRDefault="000B48BE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Căn cước/Mã định danh Người giám hộ:</w:t>
            </w:r>
          </w:p>
        </w:tc>
        <w:tc>
          <w:tcPr>
            <w:tcW w:w="2156" w:type="dxa"/>
          </w:tcPr>
          <w:p w14:paraId="27ED9F67" w14:textId="5FB0AABE" w:rsidR="000B48BE" w:rsidRPr="00A00152" w:rsidRDefault="000B48BE" w:rsidP="00A5681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CCCDGiamHo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079185002661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65AE3194" w14:textId="77777777" w:rsidR="00A00152" w:rsidRDefault="00A0015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</w:p>
          <w:p w14:paraId="3CFF4C48" w14:textId="77777777" w:rsidR="00A00152" w:rsidRDefault="00A0015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</w:p>
          <w:p w14:paraId="6208FACC" w14:textId="551FB8BF" w:rsidR="00E47A16" w:rsidRPr="00A00152" w:rsidRDefault="00E47A16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20" w:type="dxa"/>
          </w:tcPr>
          <w:p w14:paraId="0D8A4FC9" w14:textId="77777777" w:rsidR="000B48BE" w:rsidRPr="00A00152" w:rsidRDefault="000B48BE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</w:p>
        </w:tc>
      </w:tr>
    </w:tbl>
    <w:p w14:paraId="2B556B18" w14:textId="2B36D979" w:rsidR="002500E0" w:rsidRPr="00A00152" w:rsidRDefault="002500E0" w:rsidP="00D62E36">
      <w:pPr>
        <w:spacing w:line="360" w:lineRule="auto"/>
        <w:ind w:left="567"/>
        <w:rPr>
          <w:rFonts w:ascii="Times New Roman" w:hAnsi="Times New Roman"/>
          <w:b/>
          <w:szCs w:val="24"/>
        </w:rPr>
      </w:pPr>
      <w:r w:rsidRPr="00A00152">
        <w:rPr>
          <w:rFonts w:ascii="Times New Roman" w:hAnsi="Times New Roman"/>
          <w:szCs w:val="24"/>
        </w:rPr>
        <w:t xml:space="preserve">* </w:t>
      </w:r>
      <w:r w:rsidRPr="00A00152">
        <w:rPr>
          <w:rFonts w:ascii="Times New Roman" w:hAnsi="Times New Roman"/>
          <w:b/>
          <w:szCs w:val="24"/>
        </w:rPr>
        <w:t>Anh chị ruột đang học tại trường Tiểu học Nguyễn Thị Định</w:t>
      </w:r>
    </w:p>
    <w:p w14:paraId="06FA40A1" w14:textId="77777777" w:rsidR="002500E0" w:rsidRPr="00A00152" w:rsidRDefault="002500E0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ab/>
        <w:t>- Họ và tên</w:t>
      </w:r>
      <w:r w:rsidR="0011251C" w:rsidRPr="00A00152">
        <w:rPr>
          <w:rFonts w:ascii="Times New Roman" w:hAnsi="Times New Roman"/>
          <w:szCs w:val="24"/>
        </w:rPr>
        <w:t xml:space="preserve">: </w:t>
      </w:r>
      <w:r w:rsidRPr="00A00152">
        <w:rPr>
          <w:rFonts w:ascii="Times New Roman" w:hAnsi="Times New Roman"/>
          <w:szCs w:val="24"/>
        </w:rPr>
        <w:t>………………………………………………</w:t>
      </w:r>
      <w:r w:rsidR="00BA6013" w:rsidRPr="00A00152">
        <w:rPr>
          <w:rFonts w:ascii="Times New Roman" w:hAnsi="Times New Roman"/>
          <w:szCs w:val="24"/>
        </w:rPr>
        <w:t>……</w:t>
      </w:r>
      <w:r w:rsidRPr="00A00152">
        <w:rPr>
          <w:rFonts w:ascii="Times New Roman" w:hAnsi="Times New Roman"/>
          <w:szCs w:val="24"/>
        </w:rPr>
        <w:t>……… Lớp :………</w:t>
      </w:r>
    </w:p>
    <w:p w14:paraId="498E09D9" w14:textId="06305596" w:rsidR="002500E0" w:rsidRPr="00A00152" w:rsidRDefault="002500E0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ab/>
        <w:t>- Họ và tên</w:t>
      </w:r>
      <w:r w:rsidR="0011251C" w:rsidRPr="00A00152">
        <w:rPr>
          <w:rFonts w:ascii="Times New Roman" w:hAnsi="Times New Roman"/>
          <w:szCs w:val="24"/>
        </w:rPr>
        <w:t xml:space="preserve">: </w:t>
      </w:r>
      <w:r w:rsidRPr="00A00152">
        <w:rPr>
          <w:rFonts w:ascii="Times New Roman" w:hAnsi="Times New Roman"/>
          <w:szCs w:val="24"/>
        </w:rPr>
        <w:t>…………………………………………………</w:t>
      </w:r>
      <w:r w:rsidR="00BA6013" w:rsidRPr="00A00152">
        <w:rPr>
          <w:rFonts w:ascii="Times New Roman" w:hAnsi="Times New Roman"/>
          <w:szCs w:val="24"/>
        </w:rPr>
        <w:t>………</w:t>
      </w:r>
      <w:r w:rsidRPr="00A00152">
        <w:rPr>
          <w:rFonts w:ascii="Times New Roman" w:hAnsi="Times New Roman"/>
          <w:szCs w:val="24"/>
        </w:rPr>
        <w:t>… Lớp :………</w:t>
      </w:r>
    </w:p>
    <w:p w14:paraId="691CADDC" w14:textId="77777777" w:rsidR="002500E0" w:rsidRPr="00A00152" w:rsidRDefault="00FE4A34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6831DEBB">
          <v:rect id="_x0000_s1055" style="position:absolute;left:0;text-align:left;margin-left:421.1pt;margin-top:2.55pt;width:22.45pt;height:11.2pt;z-index:251636736"/>
        </w:pict>
      </w:r>
      <w:r>
        <w:rPr>
          <w:rFonts w:ascii="Times New Roman" w:hAnsi="Times New Roman"/>
          <w:noProof/>
          <w:szCs w:val="24"/>
        </w:rPr>
        <w:pict w14:anchorId="5C3AAC6F">
          <v:rect id="_x0000_s1054" style="position:absolute;left:0;text-align:left;margin-left:255.15pt;margin-top:2.55pt;width:22.45pt;height:11.2pt;z-index:251635712"/>
        </w:pict>
      </w:r>
      <w:r w:rsidR="002500E0" w:rsidRPr="00A00152">
        <w:rPr>
          <w:rFonts w:ascii="Times New Roman" w:hAnsi="Times New Roman"/>
          <w:szCs w:val="24"/>
        </w:rPr>
        <w:t xml:space="preserve">* </w:t>
      </w:r>
      <w:r w:rsidR="002500E0" w:rsidRPr="00A00152">
        <w:rPr>
          <w:rFonts w:ascii="Times New Roman" w:hAnsi="Times New Roman"/>
          <w:b/>
          <w:szCs w:val="24"/>
        </w:rPr>
        <w:t>Thành phần gia đình</w:t>
      </w:r>
      <w:r w:rsidR="002500E0" w:rsidRPr="00A00152">
        <w:rPr>
          <w:rFonts w:ascii="Times New Roman" w:hAnsi="Times New Roman"/>
          <w:szCs w:val="24"/>
        </w:rPr>
        <w:t xml:space="preserve">:   </w:t>
      </w:r>
      <w:r w:rsidR="0011251C" w:rsidRPr="00A00152">
        <w:rPr>
          <w:rFonts w:ascii="Times New Roman" w:hAnsi="Times New Roman"/>
          <w:szCs w:val="24"/>
        </w:rPr>
        <w:t>-</w:t>
      </w:r>
      <w:r w:rsidR="002500E0" w:rsidRPr="00A00152">
        <w:rPr>
          <w:rFonts w:ascii="Times New Roman" w:hAnsi="Times New Roman"/>
          <w:szCs w:val="24"/>
        </w:rPr>
        <w:t xml:space="preserve"> Con liệt sĩ:</w:t>
      </w:r>
      <w:r w:rsidR="002500E0" w:rsidRPr="00A00152">
        <w:rPr>
          <w:rFonts w:ascii="Times New Roman" w:hAnsi="Times New Roman"/>
          <w:szCs w:val="24"/>
        </w:rPr>
        <w:tab/>
      </w:r>
      <w:r w:rsidR="0011251C" w:rsidRPr="00A00152">
        <w:rPr>
          <w:rFonts w:ascii="Times New Roman" w:hAnsi="Times New Roman"/>
          <w:szCs w:val="24"/>
        </w:rPr>
        <w:t xml:space="preserve">        </w:t>
      </w:r>
      <w:r w:rsidR="0038025C" w:rsidRPr="00A00152">
        <w:rPr>
          <w:rFonts w:ascii="Times New Roman" w:hAnsi="Times New Roman"/>
          <w:szCs w:val="24"/>
        </w:rPr>
        <w:t xml:space="preserve">    </w:t>
      </w:r>
      <w:r w:rsidR="0011251C" w:rsidRPr="00A00152">
        <w:rPr>
          <w:rFonts w:ascii="Times New Roman" w:hAnsi="Times New Roman"/>
          <w:szCs w:val="24"/>
        </w:rPr>
        <w:t xml:space="preserve">- </w:t>
      </w:r>
      <w:r w:rsidR="002500E0" w:rsidRPr="00A00152">
        <w:rPr>
          <w:rFonts w:ascii="Times New Roman" w:hAnsi="Times New Roman"/>
          <w:szCs w:val="24"/>
        </w:rPr>
        <w:t xml:space="preserve">Con thương binh loại: </w:t>
      </w:r>
    </w:p>
    <w:p w14:paraId="0C46BD92" w14:textId="07058E34" w:rsidR="002500E0" w:rsidRPr="00A00152" w:rsidRDefault="00FE4A34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51F60BDE">
          <v:rect id="_x0000_s1057" style="position:absolute;left:0;text-align:left;margin-left:376.2pt;margin-top:3.35pt;width:22.45pt;height:11.2pt;z-index:251638784"/>
        </w:pict>
      </w:r>
      <w:r>
        <w:rPr>
          <w:rFonts w:ascii="Times New Roman" w:hAnsi="Times New Roman"/>
          <w:noProof/>
          <w:szCs w:val="24"/>
        </w:rPr>
        <w:pict w14:anchorId="673232EA">
          <v:rect id="_x0000_s1056" style="position:absolute;left:0;text-align:left;margin-left:214.4pt;margin-top:2.25pt;width:22.45pt;height:11.2pt;z-index:251637760"/>
        </w:pict>
      </w:r>
      <w:r w:rsidR="0011251C" w:rsidRPr="00A00152">
        <w:rPr>
          <w:rFonts w:ascii="Times New Roman" w:hAnsi="Times New Roman"/>
          <w:szCs w:val="24"/>
        </w:rPr>
        <w:t xml:space="preserve">- </w:t>
      </w:r>
      <w:r w:rsidR="002500E0" w:rsidRPr="00A00152">
        <w:rPr>
          <w:rFonts w:ascii="Times New Roman" w:hAnsi="Times New Roman"/>
          <w:szCs w:val="24"/>
        </w:rPr>
        <w:t xml:space="preserve">Gia đình có hoàn cảnh khó khăn: </w:t>
      </w:r>
      <w:r w:rsidR="002500E0" w:rsidRPr="00A00152">
        <w:rPr>
          <w:rFonts w:ascii="Times New Roman" w:hAnsi="Times New Roman"/>
          <w:szCs w:val="24"/>
        </w:rPr>
        <w:tab/>
      </w:r>
      <w:r w:rsidR="0011251C" w:rsidRPr="00A00152">
        <w:rPr>
          <w:rFonts w:ascii="Times New Roman" w:hAnsi="Times New Roman"/>
          <w:szCs w:val="24"/>
        </w:rPr>
        <w:t xml:space="preserve"> </w:t>
      </w:r>
      <w:r w:rsidR="0038025C" w:rsidRPr="00A00152">
        <w:rPr>
          <w:rFonts w:ascii="Times New Roman" w:hAnsi="Times New Roman"/>
          <w:szCs w:val="24"/>
        </w:rPr>
        <w:t xml:space="preserve"> </w:t>
      </w:r>
      <w:r w:rsidR="007F46BC" w:rsidRPr="00A00152">
        <w:rPr>
          <w:rFonts w:ascii="Times New Roman" w:hAnsi="Times New Roman"/>
          <w:szCs w:val="24"/>
        </w:rPr>
        <w:t xml:space="preserve">      </w:t>
      </w:r>
      <w:r w:rsidR="0011251C" w:rsidRPr="00A00152">
        <w:rPr>
          <w:rFonts w:ascii="Times New Roman" w:hAnsi="Times New Roman"/>
          <w:szCs w:val="24"/>
        </w:rPr>
        <w:t xml:space="preserve">- </w:t>
      </w:r>
      <w:r w:rsidR="002500E0" w:rsidRPr="00A00152">
        <w:rPr>
          <w:rFonts w:ascii="Times New Roman" w:hAnsi="Times New Roman"/>
          <w:szCs w:val="24"/>
        </w:rPr>
        <w:t xml:space="preserve">Diện xóa đói giảm nghèo: </w:t>
      </w:r>
      <w:r w:rsidR="007F46BC" w:rsidRPr="00A00152">
        <w:rPr>
          <w:rFonts w:ascii="Times New Roman" w:hAnsi="Times New Roman"/>
          <w:szCs w:val="24"/>
        </w:rPr>
        <w:t xml:space="preserve">  </w:t>
      </w:r>
      <w:r w:rsidR="002500E0" w:rsidRPr="00A00152">
        <w:rPr>
          <w:rFonts w:ascii="Times New Roman" w:hAnsi="Times New Roman"/>
          <w:szCs w:val="24"/>
        </w:rPr>
        <w:t xml:space="preserve">       </w:t>
      </w:r>
      <w:r w:rsidR="0038025C" w:rsidRPr="00A00152">
        <w:rPr>
          <w:rFonts w:ascii="Times New Roman" w:hAnsi="Times New Roman"/>
          <w:szCs w:val="24"/>
        </w:rPr>
        <w:t xml:space="preserve">   </w:t>
      </w:r>
      <w:r w:rsidR="002500E0" w:rsidRPr="00A00152">
        <w:rPr>
          <w:rFonts w:ascii="Times New Roman" w:hAnsi="Times New Roman"/>
          <w:szCs w:val="24"/>
        </w:rPr>
        <w:t>(có giấy xác nhận)</w:t>
      </w:r>
    </w:p>
    <w:p w14:paraId="67828C4D" w14:textId="1257DE84" w:rsidR="002500E0" w:rsidRPr="00A00152" w:rsidRDefault="002500E0" w:rsidP="00D62E36">
      <w:pPr>
        <w:spacing w:line="360" w:lineRule="auto"/>
        <w:ind w:left="567"/>
        <w:rPr>
          <w:rFonts w:ascii="Times New Roman" w:hAnsi="Times New Roman"/>
          <w:b/>
          <w:szCs w:val="24"/>
        </w:rPr>
      </w:pPr>
      <w:r w:rsidRPr="00A00152">
        <w:rPr>
          <w:rFonts w:ascii="Times New Roman" w:hAnsi="Times New Roman"/>
          <w:b/>
          <w:szCs w:val="24"/>
        </w:rPr>
        <w:t>Phụ huynh xin đăng kí cho con vào học</w:t>
      </w:r>
      <w:r w:rsidR="00DD7D1D">
        <w:rPr>
          <w:rFonts w:ascii="Times New Roman" w:hAnsi="Times New Roman"/>
          <w:b/>
          <w:szCs w:val="24"/>
        </w:rPr>
        <w:t xml:space="preserve"> </w:t>
      </w:r>
      <w:r w:rsidR="00DD7D1D" w:rsidRPr="00DD7D1D">
        <w:rPr>
          <w:rFonts w:ascii="Times New Roman" w:hAnsi="Times New Roman"/>
          <w:b/>
          <w:bCs/>
          <w:szCs w:val="24"/>
        </w:rPr>
        <w:t>Lớp 1</w:t>
      </w:r>
      <w:r w:rsidRPr="00A00152">
        <w:rPr>
          <w:rFonts w:ascii="Times New Roman" w:hAnsi="Times New Roman"/>
          <w:szCs w:val="24"/>
        </w:rPr>
        <w:t>:</w:t>
      </w:r>
      <w:r w:rsidR="00346543" w:rsidRPr="00A00152">
        <w:rPr>
          <w:rFonts w:ascii="Times New Roman" w:hAnsi="Times New Roman"/>
          <w:szCs w:val="24"/>
        </w:rPr>
        <w:t xml:space="preserve"> </w:t>
      </w:r>
      <w:r w:rsidR="00346543" w:rsidRPr="00A00152">
        <w:rPr>
          <w:rFonts w:ascii="Times New Roman" w:hAnsi="Times New Roman"/>
          <w:szCs w:val="24"/>
        </w:rPr>
        <w:fldChar w:fldCharType="begin"/>
      </w:r>
      <w:r w:rsidR="00346543" w:rsidRPr="00A00152">
        <w:rPr>
          <w:rFonts w:ascii="Times New Roman" w:hAnsi="Times New Roman"/>
          <w:szCs w:val="24"/>
        </w:rPr>
        <w:instrText>MERGEFIELD DangKyTichHop \* MERGEFORMAT</w:instrText>
      </w:r>
      <w:r w:rsidR="00346543" w:rsidRPr="00A00152">
        <w:rPr>
          <w:rFonts w:ascii="Times New Roman" w:hAnsi="Times New Roman"/>
          <w:szCs w:val="24"/>
        </w:rPr>
        <w:fldChar w:fldCharType="separate"/>
      </w:r>
      <w:r w:rsidR="00B41291" w:rsidRPr="00A00152">
        <w:rPr>
          <w:rFonts w:ascii="Times New Roman" w:hAnsi="Times New Roman"/>
          <w:szCs w:val="24"/>
        </w:rPr>
        <w:t>Lớp thường</w:t>
      </w:r>
      <w:r w:rsidR="00346543" w:rsidRPr="00A00152">
        <w:rPr>
          <w:rFonts w:ascii="Times New Roman" w:hAnsi="Times New Roman"/>
          <w:szCs w:val="24"/>
        </w:rPr>
        <w:fldChar w:fldCharType="end"/>
      </w:r>
      <w:r w:rsidRPr="00A00152">
        <w:rPr>
          <w:rFonts w:ascii="Times New Roman" w:hAnsi="Times New Roman"/>
          <w:szCs w:val="24"/>
        </w:rPr>
        <w:t xml:space="preserve"> </w:t>
      </w:r>
      <w:r w:rsidRPr="00A00152">
        <w:rPr>
          <w:rFonts w:ascii="Times New Roman" w:hAnsi="Times New Roman"/>
          <w:szCs w:val="24"/>
        </w:rPr>
        <w:tab/>
      </w:r>
    </w:p>
    <w:tbl>
      <w:tblPr>
        <w:tblStyle w:val="TableGrid"/>
        <w:tblW w:w="10431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1"/>
        <w:gridCol w:w="6840"/>
      </w:tblGrid>
      <w:tr w:rsidR="006E4094" w:rsidRPr="00595BE2" w14:paraId="0CDD6752" w14:textId="2B594D5A" w:rsidTr="006E4094">
        <w:tc>
          <w:tcPr>
            <w:tcW w:w="3591" w:type="dxa"/>
          </w:tcPr>
          <w:p w14:paraId="3DDAC5A7" w14:textId="76AC7BE1" w:rsidR="006E4094" w:rsidRPr="00595BE2" w:rsidRDefault="006E4094" w:rsidP="006E4094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  <w:r w:rsidRPr="00595BE2">
              <w:rPr>
                <w:rFonts w:ascii="Times New Roman" w:hAnsi="Times New Roman"/>
                <w:szCs w:val="24"/>
              </w:rPr>
              <w:t>☑</w:t>
            </w:r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r>
              <w:rPr>
                <w:rFonts w:ascii="Times New Roman" w:hAnsi="Times New Roman"/>
                <w:szCs w:val="24"/>
              </w:rPr>
              <w:t>Lớp thường</w:t>
            </w:r>
          </w:p>
        </w:tc>
        <w:tc>
          <w:tcPr>
            <w:tcW w:w="6840" w:type="dxa"/>
          </w:tcPr>
          <w:p w14:paraId="1BF94A24" w14:textId="66C84F69" w:rsidR="006E4094" w:rsidRPr="00595BE2" w:rsidRDefault="006E4094" w:rsidP="006E4094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595BE2">
              <w:rPr>
                <w:rFonts w:ascii="Times New Roman" w:hAnsi="Times New Roman"/>
                <w:szCs w:val="24"/>
              </w:rPr>
              <w:t xml:space="preserve">☐ </w:t>
            </w:r>
            <w:r w:rsidRPr="00A00152">
              <w:rPr>
                <w:rFonts w:ascii="Times New Roman" w:hAnsi="Times New Roman"/>
                <w:szCs w:val="24"/>
              </w:rPr>
              <w:t>Tăng cường Tiếng Anh + (Toán và Khoa học)</w:t>
            </w:r>
          </w:p>
        </w:tc>
      </w:tr>
      <w:tr w:rsidR="006E4094" w:rsidRPr="00595BE2" w14:paraId="5596DDA5" w14:textId="459E15C1" w:rsidTr="006E4094">
        <w:tc>
          <w:tcPr>
            <w:tcW w:w="3591" w:type="dxa"/>
          </w:tcPr>
          <w:p w14:paraId="7CC9678F" w14:textId="6CCE53F8" w:rsidR="006E4094" w:rsidRPr="00595BE2" w:rsidRDefault="006E4094" w:rsidP="006E4094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  <w:r w:rsidRPr="00595BE2">
              <w:rPr>
                <w:rFonts w:ascii="Times New Roman" w:hAnsi="Times New Roman"/>
                <w:szCs w:val="24"/>
              </w:rPr>
              <w:t>☐</w:t>
            </w:r>
            <w:r w:rsidRPr="00A00152">
              <w:rPr>
                <w:rFonts w:ascii="Times New Roman" w:hAnsi="Times New Roman"/>
                <w:szCs w:val="24"/>
              </w:rPr>
              <w:t xml:space="preserve"> Tăng cường Tiếng Anh</w:t>
            </w:r>
          </w:p>
        </w:tc>
        <w:tc>
          <w:tcPr>
            <w:tcW w:w="6840" w:type="dxa"/>
          </w:tcPr>
          <w:p w14:paraId="5CB55C50" w14:textId="29F94238" w:rsidR="006E4094" w:rsidRPr="00595BE2" w:rsidRDefault="006E4094" w:rsidP="006E4094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595BE2">
              <w:rPr>
                <w:rFonts w:ascii="Times New Roman" w:hAnsi="Times New Roman"/>
                <w:szCs w:val="24"/>
              </w:rPr>
              <w:t xml:space="preserve">☐ </w:t>
            </w:r>
            <w:r w:rsidRPr="00A00152">
              <w:rPr>
                <w:rFonts w:ascii="Times New Roman" w:hAnsi="Times New Roman"/>
                <w:szCs w:val="24"/>
              </w:rPr>
              <w:t>L</w:t>
            </w:r>
            <w:r w:rsidRPr="00595BE2">
              <w:rPr>
                <w:rFonts w:ascii="Times New Roman" w:hAnsi="Times New Roman"/>
                <w:szCs w:val="24"/>
              </w:rPr>
              <w:t>ớp tiếng Anh tích hợp</w:t>
            </w:r>
          </w:p>
        </w:tc>
      </w:tr>
    </w:tbl>
    <w:p w14:paraId="7F756258" w14:textId="77777777" w:rsidR="007C11A3" w:rsidRPr="00A00152" w:rsidRDefault="007C11A3" w:rsidP="00D62E36">
      <w:pPr>
        <w:spacing w:line="360" w:lineRule="auto"/>
        <w:ind w:left="567"/>
        <w:rPr>
          <w:rFonts w:ascii="Times New Roman" w:hAnsi="Times New Roman"/>
          <w:b/>
          <w:szCs w:val="24"/>
        </w:rPr>
      </w:pPr>
    </w:p>
    <w:p w14:paraId="164D5698" w14:textId="76553B38" w:rsidR="002500E0" w:rsidRPr="00A00152" w:rsidRDefault="00FE4A34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45F030F4">
          <v:rect id="_x0000_s1126" style="position:absolute;left:0;text-align:left;margin-left:407.05pt;margin-top:20.9pt;width:22.45pt;height:11.2pt;z-index:251685888"/>
        </w:pict>
      </w:r>
      <w:r>
        <w:rPr>
          <w:rFonts w:ascii="Times New Roman" w:hAnsi="Times New Roman"/>
          <w:noProof/>
          <w:szCs w:val="24"/>
        </w:rPr>
        <w:pict w14:anchorId="45F030F4">
          <v:rect id="_x0000_s1124" style="position:absolute;left:0;text-align:left;margin-left:153.6pt;margin-top:20.9pt;width:22.45pt;height:11.2pt;z-index:251683840"/>
        </w:pict>
      </w:r>
      <w:r w:rsidR="002500E0" w:rsidRPr="00A00152">
        <w:rPr>
          <w:rFonts w:ascii="Times New Roman" w:hAnsi="Times New Roman"/>
          <w:b/>
          <w:szCs w:val="24"/>
        </w:rPr>
        <w:t>Phần cam kết của cha mẹ học sinh</w:t>
      </w:r>
      <w:r w:rsidR="002500E0" w:rsidRPr="00A00152">
        <w:rPr>
          <w:rFonts w:ascii="Times New Roman" w:hAnsi="Times New Roman"/>
          <w:szCs w:val="24"/>
        </w:rPr>
        <w:t xml:space="preserve">: </w:t>
      </w:r>
    </w:p>
    <w:p w14:paraId="2FFFB8EC" w14:textId="2A547EE9" w:rsidR="002500E0" w:rsidRPr="00A00152" w:rsidRDefault="002500E0" w:rsidP="009815ED">
      <w:pPr>
        <w:tabs>
          <w:tab w:val="left" w:pos="4395"/>
        </w:tabs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 xml:space="preserve">- Có góc học tập cho con </w:t>
      </w:r>
      <w:r w:rsidR="00A00152">
        <w:rPr>
          <w:rFonts w:ascii="Times New Roman" w:hAnsi="Times New Roman"/>
          <w:szCs w:val="24"/>
        </w:rPr>
        <w:tab/>
      </w:r>
      <w:r w:rsidRPr="00A00152">
        <w:rPr>
          <w:rFonts w:ascii="Times New Roman" w:hAnsi="Times New Roman"/>
          <w:szCs w:val="24"/>
        </w:rPr>
        <w:t xml:space="preserve">  - Có đầy đủ sách vở dụng cụ học tập          </w:t>
      </w:r>
    </w:p>
    <w:p w14:paraId="0065F5F4" w14:textId="3ECDCB14" w:rsidR="002500E0" w:rsidRPr="00A00152" w:rsidRDefault="00FE4A34" w:rsidP="009815ED">
      <w:pPr>
        <w:tabs>
          <w:tab w:val="left" w:pos="4536"/>
        </w:tabs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45F030F4">
          <v:rect id="_x0000_s1127" style="position:absolute;left:0;text-align:left;margin-left:453.6pt;margin-top:1.25pt;width:22.45pt;height:11.2pt;z-index:251686912"/>
        </w:pict>
      </w:r>
      <w:r>
        <w:rPr>
          <w:rFonts w:ascii="Times New Roman" w:hAnsi="Times New Roman"/>
          <w:noProof/>
          <w:szCs w:val="24"/>
        </w:rPr>
        <w:pict w14:anchorId="45F030F4">
          <v:rect id="_x0000_s1125" style="position:absolute;left:0;text-align:left;margin-left:153.6pt;margin-top:1.25pt;width:22.45pt;height:11.2pt;z-index:251684864"/>
        </w:pict>
      </w:r>
      <w:r w:rsidR="002500E0" w:rsidRPr="00A00152">
        <w:rPr>
          <w:rFonts w:ascii="Times New Roman" w:hAnsi="Times New Roman"/>
          <w:szCs w:val="24"/>
        </w:rPr>
        <w:t xml:space="preserve">- Họp phụ huynh đầy đủ              </w:t>
      </w:r>
      <w:r w:rsidR="009815ED" w:rsidRPr="00A00152">
        <w:rPr>
          <w:rFonts w:ascii="Times New Roman" w:hAnsi="Times New Roman"/>
          <w:szCs w:val="24"/>
        </w:rPr>
        <w:tab/>
      </w:r>
      <w:r w:rsidR="002500E0" w:rsidRPr="00A00152">
        <w:rPr>
          <w:rFonts w:ascii="Times New Roman" w:hAnsi="Times New Roman"/>
          <w:szCs w:val="24"/>
        </w:rPr>
        <w:t>- Tham gia tích cực hoạt động của lớp, trường</w:t>
      </w:r>
    </w:p>
    <w:p w14:paraId="6299384D" w14:textId="2CA85CCA" w:rsidR="002500E0" w:rsidRPr="00A00152" w:rsidRDefault="00FE4A34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45F030F4">
          <v:rect id="_x0000_s1073" style="position:absolute;left:0;text-align:left;margin-left:384.6pt;margin-top:3.8pt;width:22.45pt;height:11.2pt;z-index:251654144"/>
        </w:pict>
      </w:r>
      <w:r w:rsidR="002500E0" w:rsidRPr="00A00152">
        <w:rPr>
          <w:rFonts w:ascii="Times New Roman" w:hAnsi="Times New Roman"/>
          <w:szCs w:val="24"/>
        </w:rPr>
        <w:t xml:space="preserve">- Thường xuyên gần gũi, quan tâm đến việc giáo dục và dạy dỗ con </w:t>
      </w:r>
    </w:p>
    <w:p w14:paraId="2B11D7B0" w14:textId="77777777" w:rsidR="0011251C" w:rsidRPr="00A00152" w:rsidRDefault="002500E0" w:rsidP="00D62E36">
      <w:pPr>
        <w:pStyle w:val="BodyTextIndent"/>
        <w:spacing w:line="360" w:lineRule="auto"/>
        <w:ind w:left="567" w:firstLine="0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>- Các cam kết khác (Phụ huynh tự ghi)</w:t>
      </w:r>
      <w:r w:rsidR="0011251C" w:rsidRPr="00A00152">
        <w:rPr>
          <w:rFonts w:ascii="Times New Roman" w:hAnsi="Times New Roman"/>
          <w:szCs w:val="24"/>
        </w:rPr>
        <w:t xml:space="preserve">: </w:t>
      </w:r>
      <w:r w:rsidRPr="00A00152">
        <w:rPr>
          <w:rFonts w:ascii="Times New Roman" w:hAnsi="Times New Roman"/>
          <w:szCs w:val="24"/>
        </w:rPr>
        <w:t>…………………………………</w:t>
      </w:r>
      <w:r w:rsidR="001C7381" w:rsidRPr="00A00152">
        <w:rPr>
          <w:rFonts w:ascii="Times New Roman" w:hAnsi="Times New Roman"/>
          <w:szCs w:val="24"/>
        </w:rPr>
        <w:t>………...</w:t>
      </w:r>
      <w:r w:rsidRPr="00A00152">
        <w:rPr>
          <w:rFonts w:ascii="Times New Roman" w:hAnsi="Times New Roman"/>
          <w:szCs w:val="24"/>
        </w:rPr>
        <w:t>……</w:t>
      </w:r>
      <w:r w:rsidR="0011251C" w:rsidRPr="00A00152">
        <w:rPr>
          <w:rFonts w:ascii="Times New Roman" w:hAnsi="Times New Roman"/>
          <w:szCs w:val="24"/>
        </w:rPr>
        <w:t>…………</w:t>
      </w:r>
    </w:p>
    <w:p w14:paraId="668C4A82" w14:textId="77777777" w:rsidR="002500E0" w:rsidRPr="00A00152" w:rsidRDefault="002500E0" w:rsidP="00D62E36">
      <w:pPr>
        <w:pStyle w:val="BodyTextIndent"/>
        <w:spacing w:line="360" w:lineRule="auto"/>
        <w:ind w:left="567" w:firstLine="0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>……………………………………………………………………………………………………………………………………………………………………………………………</w:t>
      </w:r>
      <w:r w:rsidR="0011251C" w:rsidRPr="00A00152">
        <w:rPr>
          <w:rFonts w:ascii="Times New Roman" w:hAnsi="Times New Roman"/>
          <w:szCs w:val="24"/>
        </w:rPr>
        <w:t>…</w:t>
      </w:r>
      <w:r w:rsidR="001C7381" w:rsidRPr="00A00152">
        <w:rPr>
          <w:rFonts w:ascii="Times New Roman" w:hAnsi="Times New Roman"/>
          <w:szCs w:val="24"/>
        </w:rPr>
        <w:t>………………</w:t>
      </w:r>
    </w:p>
    <w:p w14:paraId="2F1359AF" w14:textId="37B20654" w:rsidR="002500E0" w:rsidRPr="00A00152" w:rsidRDefault="0038025C" w:rsidP="000122E9">
      <w:pPr>
        <w:pStyle w:val="BodyTextIndent"/>
        <w:tabs>
          <w:tab w:val="center" w:pos="8505"/>
        </w:tabs>
        <w:ind w:left="567" w:firstLine="0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i/>
          <w:szCs w:val="24"/>
        </w:rPr>
        <w:tab/>
      </w:r>
      <w:r w:rsidR="002500E0" w:rsidRPr="00A00152">
        <w:rPr>
          <w:rFonts w:ascii="Times New Roman" w:hAnsi="Times New Roman"/>
          <w:i/>
          <w:szCs w:val="24"/>
        </w:rPr>
        <w:t>Ngày …… tháng …… năm 20</w:t>
      </w:r>
      <w:r w:rsidR="00E54299" w:rsidRPr="00A00152">
        <w:rPr>
          <w:rFonts w:ascii="Times New Roman" w:hAnsi="Times New Roman"/>
          <w:i/>
          <w:szCs w:val="24"/>
        </w:rPr>
        <w:t>2</w:t>
      </w:r>
      <w:r w:rsidR="00A869D8" w:rsidRPr="00A00152">
        <w:rPr>
          <w:rFonts w:ascii="Times New Roman" w:hAnsi="Times New Roman"/>
          <w:i/>
          <w:szCs w:val="24"/>
        </w:rPr>
        <w:t>6</w:t>
      </w:r>
    </w:p>
    <w:p w14:paraId="14645D1A" w14:textId="5E9EC63D" w:rsidR="002500E0" w:rsidRPr="00A00152" w:rsidRDefault="002500E0" w:rsidP="000122E9">
      <w:pPr>
        <w:tabs>
          <w:tab w:val="center" w:pos="8505"/>
        </w:tabs>
        <w:ind w:left="567" w:firstLine="720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ab/>
      </w:r>
      <w:r w:rsidR="008A0EF4" w:rsidRPr="00A00152">
        <w:rPr>
          <w:rFonts w:ascii="Times New Roman" w:hAnsi="Times New Roman"/>
          <w:szCs w:val="24"/>
        </w:rPr>
        <w:t>Người làm đơn</w:t>
      </w:r>
    </w:p>
    <w:p w14:paraId="69546FB5" w14:textId="77777777" w:rsidR="002500E0" w:rsidRPr="00A00152" w:rsidRDefault="002500E0" w:rsidP="000122E9">
      <w:pPr>
        <w:tabs>
          <w:tab w:val="center" w:pos="8505"/>
        </w:tabs>
        <w:ind w:left="567" w:firstLine="720"/>
        <w:rPr>
          <w:rFonts w:ascii="Times New Roman" w:hAnsi="Times New Roman"/>
          <w:i/>
          <w:szCs w:val="24"/>
        </w:rPr>
      </w:pPr>
      <w:r w:rsidRPr="00A00152">
        <w:rPr>
          <w:rFonts w:ascii="Times New Roman" w:hAnsi="Times New Roman"/>
          <w:szCs w:val="24"/>
        </w:rPr>
        <w:tab/>
      </w:r>
      <w:r w:rsidRPr="00A00152">
        <w:rPr>
          <w:rFonts w:ascii="Times New Roman" w:hAnsi="Times New Roman"/>
          <w:i/>
          <w:szCs w:val="24"/>
        </w:rPr>
        <w:t>(Ký tên và ghi rõ họ, tên)</w:t>
      </w:r>
    </w:p>
    <w:p w14:paraId="674E549C" w14:textId="77777777" w:rsidR="0045168E" w:rsidRPr="00A00152" w:rsidRDefault="0045168E" w:rsidP="00D62E36">
      <w:pPr>
        <w:tabs>
          <w:tab w:val="center" w:pos="8505"/>
        </w:tabs>
        <w:ind w:left="567" w:firstLine="720"/>
        <w:rPr>
          <w:rFonts w:ascii="Times New Roman" w:hAnsi="Times New Roman"/>
          <w:i/>
          <w:szCs w:val="24"/>
        </w:rPr>
      </w:pPr>
    </w:p>
    <w:p w14:paraId="28B90044" w14:textId="77777777" w:rsidR="0045168E" w:rsidRPr="00A00152" w:rsidRDefault="0045168E" w:rsidP="00D62E36">
      <w:pPr>
        <w:tabs>
          <w:tab w:val="center" w:pos="8505"/>
        </w:tabs>
        <w:ind w:left="567" w:firstLine="720"/>
        <w:rPr>
          <w:rFonts w:ascii="Times New Roman" w:hAnsi="Times New Roman"/>
          <w:i/>
          <w:szCs w:val="24"/>
        </w:rPr>
      </w:pPr>
    </w:p>
    <w:p w14:paraId="77984365" w14:textId="77777777" w:rsidR="000122E9" w:rsidRPr="00A00152" w:rsidRDefault="000122E9" w:rsidP="00D62E36">
      <w:pPr>
        <w:tabs>
          <w:tab w:val="center" w:pos="8505"/>
        </w:tabs>
        <w:ind w:left="567" w:firstLine="720"/>
        <w:rPr>
          <w:rFonts w:ascii="Times New Roman" w:hAnsi="Times New Roman"/>
          <w:i/>
          <w:szCs w:val="24"/>
        </w:rPr>
      </w:pPr>
    </w:p>
    <w:p w14:paraId="5C4C0359" w14:textId="77777777" w:rsidR="0045168E" w:rsidRPr="00A00152" w:rsidRDefault="0045168E" w:rsidP="00D62E36">
      <w:pPr>
        <w:tabs>
          <w:tab w:val="center" w:pos="8505"/>
        </w:tabs>
        <w:ind w:left="567" w:firstLine="720"/>
        <w:rPr>
          <w:rFonts w:ascii="Times New Roman" w:hAnsi="Times New Roman"/>
          <w:i/>
          <w:szCs w:val="24"/>
        </w:rPr>
      </w:pPr>
    </w:p>
    <w:p w14:paraId="2B9EBD82" w14:textId="0F0088DA" w:rsidR="002500E0" w:rsidRPr="00BD63CD" w:rsidRDefault="00EC1B41" w:rsidP="006B4F34">
      <w:pPr>
        <w:tabs>
          <w:tab w:val="center" w:pos="8505"/>
        </w:tabs>
        <w:ind w:left="567" w:firstLine="720"/>
        <w:rPr>
          <w:rFonts w:ascii="Times New Roman" w:hAnsi="Times New Roman"/>
          <w:b/>
          <w:bCs/>
          <w:szCs w:val="24"/>
        </w:rPr>
      </w:pPr>
      <w:r w:rsidRPr="00A00152">
        <w:rPr>
          <w:rFonts w:ascii="Times New Roman" w:hAnsi="Times New Roman"/>
          <w:szCs w:val="24"/>
        </w:rPr>
        <w:tab/>
      </w:r>
      <w:r w:rsidRPr="00BD63CD">
        <w:rPr>
          <w:rFonts w:ascii="Times New Roman" w:hAnsi="Times New Roman"/>
          <w:b/>
          <w:bCs/>
          <w:szCs w:val="24"/>
        </w:rPr>
        <w:t>Trần Thị Thanh Trúc</w:t>
      </w:r>
    </w:p>
    <w:p w14:paraId="283855F9" w14:textId="77777777" w:rsidR="00DC7FEC" w:rsidRPr="00A00152" w:rsidRDefault="00DC7FEC" w:rsidP="006B4F34">
      <w:pPr>
        <w:tabs>
          <w:tab w:val="center" w:pos="8505"/>
        </w:tabs>
        <w:ind w:left="567" w:firstLine="720"/>
        <w:rPr>
          <w:rFonts w:ascii="Times New Roman" w:hAnsi="Times New Roman"/>
          <w:szCs w:val="24"/>
        </w:rPr>
      </w:pPr>
    </w:p>
    <w:p w14:paraId="7FFFE886" w14:textId="77777777" w:rsidR="00DC7FEC" w:rsidRPr="00A00152" w:rsidRDefault="00DC7FEC" w:rsidP="006B4F34">
      <w:pPr>
        <w:tabs>
          <w:tab w:val="center" w:pos="8505"/>
        </w:tabs>
        <w:ind w:left="567" w:firstLine="720"/>
        <w:rPr>
          <w:rFonts w:ascii="Times New Roman" w:hAnsi="Times New Roman"/>
          <w:szCs w:val="24"/>
        </w:rPr>
      </w:pPr>
    </w:p>
    <w:p w14:paraId="03D8F4EE" w14:textId="035F60A2" w:rsidR="002500E0" w:rsidRPr="00A00152" w:rsidRDefault="002500E0" w:rsidP="00CF7A70">
      <w:pPr>
        <w:pStyle w:val="BodyTextIndent2"/>
        <w:tabs>
          <w:tab w:val="center" w:pos="8505"/>
        </w:tabs>
        <w:spacing w:line="360" w:lineRule="auto"/>
        <w:ind w:left="567"/>
        <w:jc w:val="center"/>
        <w:rPr>
          <w:rFonts w:ascii="Times New Roman" w:hAnsi="Times New Roman"/>
          <w:sz w:val="24"/>
          <w:szCs w:val="24"/>
          <w:u w:val="single"/>
        </w:rPr>
      </w:pPr>
      <w:r w:rsidRPr="00A00152">
        <w:rPr>
          <w:rFonts w:ascii="Times New Roman" w:hAnsi="Times New Roman"/>
          <w:sz w:val="24"/>
          <w:szCs w:val="24"/>
          <w:u w:val="single"/>
        </w:rPr>
        <w:t xml:space="preserve">Phần ghi nhận của Hiệu trưởng trường Tiểu học Nguyễn </w:t>
      </w:r>
      <w:r w:rsidR="00FA7FCE">
        <w:rPr>
          <w:rFonts w:ascii="Times New Roman" w:hAnsi="Times New Roman"/>
          <w:sz w:val="24"/>
          <w:szCs w:val="24"/>
          <w:u w:val="single"/>
        </w:rPr>
        <w:t>Văn Hưởng</w:t>
      </w:r>
    </w:p>
    <w:p w14:paraId="118C4133" w14:textId="31C145BB" w:rsidR="002500E0" w:rsidRPr="009E6489" w:rsidRDefault="002500E0" w:rsidP="00CF7A70">
      <w:pPr>
        <w:spacing w:line="360" w:lineRule="auto"/>
        <w:rPr>
          <w:rFonts w:ascii="Times New Roman" w:hAnsi="Times New Roman"/>
          <w:b/>
          <w:bCs/>
          <w:szCs w:val="24"/>
        </w:rPr>
      </w:pPr>
      <w:r w:rsidRPr="00A00152">
        <w:rPr>
          <w:rFonts w:ascii="Times New Roman" w:hAnsi="Times New Roman"/>
          <w:szCs w:val="24"/>
        </w:rPr>
        <w:t xml:space="preserve">         </w:t>
      </w:r>
      <w:r w:rsidRPr="00A00152">
        <w:rPr>
          <w:rFonts w:ascii="Times New Roman" w:hAnsi="Times New Roman"/>
          <w:szCs w:val="24"/>
        </w:rPr>
        <w:tab/>
        <w:t xml:space="preserve">Đồng ý nhận em: </w:t>
      </w:r>
      <w:r w:rsidR="00CF7A70">
        <w:rPr>
          <w:rFonts w:ascii="Times New Roman" w:hAnsi="Times New Roman"/>
          <w:szCs w:val="24"/>
        </w:rPr>
        <w:t xml:space="preserve">  </w:t>
      </w:r>
      <w:r w:rsidRPr="009E6489">
        <w:rPr>
          <w:rFonts w:ascii="Times New Roman" w:hAnsi="Times New Roman"/>
          <w:b/>
          <w:bCs/>
          <w:szCs w:val="24"/>
        </w:rPr>
        <w:fldChar w:fldCharType="begin"/>
      </w:r>
      <w:r w:rsidRPr="009E6489">
        <w:rPr>
          <w:rFonts w:ascii="Times New Roman" w:hAnsi="Times New Roman"/>
          <w:b/>
          <w:bCs/>
          <w:szCs w:val="24"/>
        </w:rPr>
        <w:instrText>MERGEFIELD HoVaTenHocSinh \* MERGEFORMAT</w:instrText>
      </w:r>
      <w:r w:rsidRPr="009E6489">
        <w:rPr>
          <w:rFonts w:ascii="Times New Roman" w:hAnsi="Times New Roman"/>
          <w:b/>
          <w:bCs/>
          <w:szCs w:val="24"/>
        </w:rPr>
        <w:fldChar w:fldCharType="separate"/>
      </w:r>
      <w:r w:rsidR="00B41291" w:rsidRPr="009E6489">
        <w:rPr>
          <w:rFonts w:ascii="Times New Roman" w:hAnsi="Times New Roman"/>
          <w:b/>
          <w:bCs/>
          <w:szCs w:val="24"/>
        </w:rPr>
        <w:t>NGÔ HOÀNG GIA HIẾU</w:t>
      </w:r>
      <w:r w:rsidRPr="009E6489">
        <w:rPr>
          <w:rFonts w:ascii="Times New Roman" w:hAnsi="Times New Roman"/>
          <w:b/>
          <w:bCs/>
          <w:szCs w:val="24"/>
        </w:rPr>
        <w:fldChar w:fldCharType="end"/>
      </w:r>
      <w:r w:rsidRPr="00A00152">
        <w:rPr>
          <w:rFonts w:ascii="Times New Roman" w:hAnsi="Times New Roman"/>
          <w:szCs w:val="24"/>
        </w:rPr>
        <w:tab/>
      </w:r>
      <w:r w:rsidR="00CF7A70">
        <w:rPr>
          <w:rFonts w:ascii="Times New Roman" w:hAnsi="Times New Roman"/>
          <w:szCs w:val="24"/>
        </w:rPr>
        <w:tab/>
      </w:r>
      <w:r w:rsidRPr="00A00152">
        <w:rPr>
          <w:rFonts w:ascii="Times New Roman" w:hAnsi="Times New Roman"/>
          <w:szCs w:val="24"/>
        </w:rPr>
        <w:t>Sinh ngày</w:t>
      </w:r>
      <w:r w:rsidRPr="009E6489">
        <w:rPr>
          <w:rFonts w:ascii="Times New Roman" w:hAnsi="Times New Roman"/>
          <w:b/>
          <w:bCs/>
          <w:szCs w:val="24"/>
        </w:rPr>
        <w:t xml:space="preserve">: </w:t>
      </w:r>
      <w:r w:rsidRPr="009E6489">
        <w:rPr>
          <w:rFonts w:ascii="Times New Roman" w:hAnsi="Times New Roman"/>
          <w:b/>
          <w:bCs/>
          <w:szCs w:val="24"/>
        </w:rPr>
        <w:fldChar w:fldCharType="begin"/>
      </w:r>
      <w:r w:rsidRPr="009E6489">
        <w:rPr>
          <w:rFonts w:ascii="Times New Roman" w:hAnsi="Times New Roman"/>
          <w:b/>
          <w:bCs/>
          <w:szCs w:val="24"/>
        </w:rPr>
        <w:instrText>MERGEFIELD NgaySinh \* MERGEFORMAT</w:instrText>
      </w:r>
      <w:r w:rsidRPr="009E6489">
        <w:rPr>
          <w:rFonts w:ascii="Times New Roman" w:hAnsi="Times New Roman"/>
          <w:b/>
          <w:bCs/>
          <w:szCs w:val="24"/>
        </w:rPr>
        <w:fldChar w:fldCharType="separate"/>
      </w:r>
      <w:r w:rsidR="00B41291" w:rsidRPr="009E6489">
        <w:rPr>
          <w:rFonts w:ascii="Times New Roman" w:hAnsi="Times New Roman"/>
          <w:b/>
          <w:bCs/>
          <w:szCs w:val="24"/>
        </w:rPr>
        <w:t>14/01/2020</w:t>
      </w:r>
      <w:r w:rsidRPr="009E6489">
        <w:rPr>
          <w:rFonts w:ascii="Times New Roman" w:hAnsi="Times New Roman"/>
          <w:b/>
          <w:bCs/>
          <w:szCs w:val="24"/>
        </w:rPr>
        <w:fldChar w:fldCharType="end"/>
      </w:r>
    </w:p>
    <w:p w14:paraId="4CADEE8F" w14:textId="066D9A7E" w:rsidR="002500E0" w:rsidRPr="00A00152" w:rsidRDefault="002500E0" w:rsidP="00CF7A70">
      <w:pPr>
        <w:tabs>
          <w:tab w:val="left" w:pos="1560"/>
        </w:tabs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ab/>
        <w:t xml:space="preserve">Vào học lớp 1 tại trường Tiểu học Nguyễn </w:t>
      </w:r>
      <w:r w:rsidR="00FA7FCE">
        <w:rPr>
          <w:rFonts w:ascii="Times New Roman" w:hAnsi="Times New Roman"/>
          <w:szCs w:val="24"/>
        </w:rPr>
        <w:t>Văn Huỏng</w:t>
      </w:r>
      <w:r w:rsidRPr="00A00152">
        <w:rPr>
          <w:rFonts w:ascii="Times New Roman" w:hAnsi="Times New Roman"/>
          <w:szCs w:val="24"/>
        </w:rPr>
        <w:t xml:space="preserve"> năm học 20</w:t>
      </w:r>
      <w:r w:rsidR="002A314F" w:rsidRPr="00A00152">
        <w:rPr>
          <w:rFonts w:ascii="Times New Roman" w:hAnsi="Times New Roman"/>
          <w:szCs w:val="24"/>
        </w:rPr>
        <w:t>2</w:t>
      </w:r>
      <w:r w:rsidR="00C70519">
        <w:rPr>
          <w:rFonts w:ascii="Times New Roman" w:hAnsi="Times New Roman"/>
          <w:szCs w:val="24"/>
        </w:rPr>
        <w:t>6</w:t>
      </w:r>
      <w:r w:rsidRPr="00A00152">
        <w:rPr>
          <w:rFonts w:ascii="Times New Roman" w:hAnsi="Times New Roman"/>
          <w:szCs w:val="24"/>
        </w:rPr>
        <w:t xml:space="preserve"> -202</w:t>
      </w:r>
      <w:r w:rsidR="00C70519">
        <w:rPr>
          <w:rFonts w:ascii="Times New Roman" w:hAnsi="Times New Roman"/>
          <w:szCs w:val="24"/>
        </w:rPr>
        <w:t>7</w:t>
      </w:r>
      <w:r w:rsidR="008515AB" w:rsidRPr="00A00152">
        <w:rPr>
          <w:rFonts w:ascii="Times New Roman" w:hAnsi="Times New Roman"/>
          <w:szCs w:val="24"/>
        </w:rPr>
        <w:t>.</w:t>
      </w:r>
    </w:p>
    <w:p w14:paraId="3D631510" w14:textId="6449C7F8" w:rsidR="002500E0" w:rsidRPr="00A00152" w:rsidRDefault="002500E0" w:rsidP="00CF7A70">
      <w:pPr>
        <w:tabs>
          <w:tab w:val="center" w:pos="8505"/>
        </w:tabs>
        <w:spacing w:line="360" w:lineRule="auto"/>
        <w:ind w:left="567"/>
        <w:rPr>
          <w:rFonts w:ascii="Times New Roman" w:hAnsi="Times New Roman"/>
          <w:i/>
          <w:iCs/>
          <w:szCs w:val="24"/>
        </w:rPr>
      </w:pPr>
      <w:r w:rsidRPr="00A00152">
        <w:rPr>
          <w:rFonts w:ascii="Times New Roman" w:hAnsi="Times New Roman"/>
          <w:szCs w:val="24"/>
        </w:rPr>
        <w:tab/>
      </w:r>
      <w:r w:rsidR="00F107AD" w:rsidRPr="00A00152">
        <w:rPr>
          <w:rFonts w:ascii="Times New Roman" w:hAnsi="Times New Roman"/>
          <w:i/>
          <w:iCs/>
          <w:szCs w:val="24"/>
        </w:rPr>
        <w:t>Tân Thuận</w:t>
      </w:r>
      <w:r w:rsidR="00EE082C" w:rsidRPr="00A00152">
        <w:rPr>
          <w:rFonts w:ascii="Times New Roman" w:hAnsi="Times New Roman"/>
          <w:i/>
          <w:iCs/>
          <w:szCs w:val="24"/>
        </w:rPr>
        <w:t>, n</w:t>
      </w:r>
      <w:r w:rsidRPr="00A00152">
        <w:rPr>
          <w:rFonts w:ascii="Times New Roman" w:hAnsi="Times New Roman"/>
          <w:i/>
          <w:iCs/>
          <w:szCs w:val="24"/>
        </w:rPr>
        <w:t>gà</w:t>
      </w:r>
      <w:r w:rsidR="00EE082C" w:rsidRPr="00A00152">
        <w:rPr>
          <w:rFonts w:ascii="Times New Roman" w:hAnsi="Times New Roman"/>
          <w:i/>
          <w:iCs/>
          <w:szCs w:val="24"/>
        </w:rPr>
        <w:t>y ……</w:t>
      </w:r>
      <w:r w:rsidRPr="00A00152">
        <w:rPr>
          <w:rFonts w:ascii="Times New Roman" w:hAnsi="Times New Roman"/>
          <w:i/>
          <w:iCs/>
          <w:szCs w:val="24"/>
        </w:rPr>
        <w:t xml:space="preserve">  tháng </w:t>
      </w:r>
      <w:r w:rsidR="00EE082C" w:rsidRPr="00A00152">
        <w:rPr>
          <w:rFonts w:ascii="Times New Roman" w:hAnsi="Times New Roman"/>
          <w:i/>
          <w:iCs/>
          <w:szCs w:val="24"/>
        </w:rPr>
        <w:t>……</w:t>
      </w:r>
      <w:r w:rsidRPr="00A00152">
        <w:rPr>
          <w:rFonts w:ascii="Times New Roman" w:hAnsi="Times New Roman"/>
          <w:i/>
          <w:iCs/>
          <w:szCs w:val="24"/>
        </w:rPr>
        <w:t xml:space="preserve">  năm 20</w:t>
      </w:r>
      <w:r w:rsidR="00AE316D" w:rsidRPr="00A00152">
        <w:rPr>
          <w:rFonts w:ascii="Times New Roman" w:hAnsi="Times New Roman"/>
          <w:i/>
          <w:iCs/>
          <w:szCs w:val="24"/>
        </w:rPr>
        <w:t>2</w:t>
      </w:r>
      <w:r w:rsidR="00A16F41" w:rsidRPr="00A00152">
        <w:rPr>
          <w:rFonts w:ascii="Times New Roman" w:hAnsi="Times New Roman"/>
          <w:i/>
          <w:iCs/>
          <w:szCs w:val="24"/>
        </w:rPr>
        <w:t>6</w:t>
      </w:r>
    </w:p>
    <w:p w14:paraId="1D2BDB2F" w14:textId="22822E0D" w:rsidR="002500E0" w:rsidRPr="00A00152" w:rsidRDefault="002500E0" w:rsidP="00CF7A70">
      <w:pPr>
        <w:tabs>
          <w:tab w:val="center" w:pos="8505"/>
        </w:tabs>
        <w:spacing w:line="360" w:lineRule="auto"/>
        <w:ind w:left="567"/>
        <w:rPr>
          <w:rFonts w:ascii="Times New Roman" w:hAnsi="Times New Roman"/>
          <w:b/>
          <w:bCs/>
          <w:szCs w:val="24"/>
        </w:rPr>
      </w:pPr>
      <w:r w:rsidRPr="00A00152">
        <w:rPr>
          <w:rFonts w:ascii="Times New Roman" w:hAnsi="Times New Roman"/>
          <w:szCs w:val="24"/>
        </w:rPr>
        <w:tab/>
      </w:r>
      <w:r w:rsidRPr="00A00152">
        <w:rPr>
          <w:rFonts w:ascii="Times New Roman" w:hAnsi="Times New Roman"/>
          <w:b/>
          <w:bCs/>
          <w:szCs w:val="24"/>
        </w:rPr>
        <w:t xml:space="preserve">HIỆU TRƯỞNG </w:t>
      </w:r>
    </w:p>
    <w:p w14:paraId="368461C8" w14:textId="06B47B91" w:rsidR="00330A39" w:rsidRPr="00A00152" w:rsidRDefault="00330A39" w:rsidP="00D62E36">
      <w:pPr>
        <w:tabs>
          <w:tab w:val="center" w:pos="8505"/>
        </w:tabs>
        <w:ind w:left="567"/>
        <w:rPr>
          <w:rFonts w:ascii="Times New Roman" w:hAnsi="Times New Roman"/>
          <w:b/>
          <w:bCs/>
          <w:szCs w:val="24"/>
        </w:rPr>
      </w:pPr>
    </w:p>
    <w:p w14:paraId="0FA808FB" w14:textId="68D9605F" w:rsidR="00330A39" w:rsidRPr="00A00152" w:rsidRDefault="00330A39" w:rsidP="00D62E36">
      <w:pPr>
        <w:tabs>
          <w:tab w:val="center" w:pos="8505"/>
        </w:tabs>
        <w:ind w:left="567"/>
        <w:rPr>
          <w:rFonts w:ascii="Times New Roman" w:hAnsi="Times New Roman"/>
          <w:b/>
          <w:bCs/>
          <w:szCs w:val="24"/>
        </w:rPr>
      </w:pPr>
    </w:p>
    <w:p w14:paraId="7652FF90" w14:textId="77777777" w:rsidR="002876B4" w:rsidRPr="00A00152" w:rsidRDefault="002876B4" w:rsidP="00D62E36">
      <w:pPr>
        <w:tabs>
          <w:tab w:val="center" w:pos="8505"/>
        </w:tabs>
        <w:ind w:left="567"/>
        <w:rPr>
          <w:rFonts w:ascii="Times New Roman" w:hAnsi="Times New Roman"/>
          <w:b/>
          <w:bCs/>
          <w:szCs w:val="24"/>
        </w:rPr>
      </w:pPr>
    </w:p>
    <w:p w14:paraId="450C7E1A" w14:textId="77777777" w:rsidR="00330A39" w:rsidRPr="00A00152" w:rsidRDefault="00330A39" w:rsidP="00D62E36">
      <w:pPr>
        <w:tabs>
          <w:tab w:val="center" w:pos="8505"/>
        </w:tabs>
        <w:ind w:left="567"/>
        <w:rPr>
          <w:rFonts w:ascii="Times New Roman" w:hAnsi="Times New Roman"/>
          <w:b/>
          <w:bCs/>
          <w:szCs w:val="24"/>
        </w:rPr>
      </w:pPr>
      <w:r w:rsidRPr="00A00152">
        <w:rPr>
          <w:rFonts w:ascii="Times New Roman" w:hAnsi="Times New Roman"/>
          <w:b/>
          <w:bCs/>
          <w:szCs w:val="24"/>
        </w:rPr>
        <w:tab/>
      </w:r>
    </w:p>
    <w:p w14:paraId="5D7BDD47" w14:textId="7227DEBB" w:rsidR="002500E0" w:rsidRPr="00A00152" w:rsidRDefault="00330A39" w:rsidP="00D62E36">
      <w:pPr>
        <w:tabs>
          <w:tab w:val="center" w:pos="8505"/>
        </w:tabs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b/>
          <w:bCs/>
          <w:szCs w:val="24"/>
        </w:rPr>
        <w:tab/>
      </w:r>
      <w:r w:rsidR="00FA7FCE" w:rsidRPr="00FA7FCE">
        <w:rPr>
          <w:rFonts w:ascii="Times New Roman" w:hAnsi="Times New Roman"/>
          <w:b/>
          <w:bCs/>
          <w:szCs w:val="24"/>
        </w:rPr>
        <w:t>Hoàng Thụy Bích Thủy</w:t>
      </w:r>
    </w:p>
    <w:sectPr w:rsidR="002500E0" w:rsidRPr="00A00152" w:rsidSect="00A60BB6">
      <w:pgSz w:w="11909" w:h="16834" w:code="9"/>
      <w:pgMar w:top="426" w:right="427" w:bottom="284" w:left="36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BFF4B" w14:textId="77777777" w:rsidR="00FE4A34" w:rsidRDefault="00FE4A34" w:rsidP="009E185D">
      <w:r>
        <w:separator/>
      </w:r>
    </w:p>
  </w:endnote>
  <w:endnote w:type="continuationSeparator" w:id="0">
    <w:p w14:paraId="2945536B" w14:textId="77777777" w:rsidR="00FE4A34" w:rsidRDefault="00FE4A34" w:rsidP="009E18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I-Centur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VNI-Book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5F6E5" w14:textId="77777777" w:rsidR="00FE4A34" w:rsidRDefault="00FE4A34" w:rsidP="009E185D">
      <w:r>
        <w:separator/>
      </w:r>
    </w:p>
  </w:footnote>
  <w:footnote w:type="continuationSeparator" w:id="0">
    <w:p w14:paraId="1D3D58C5" w14:textId="77777777" w:rsidR="00FE4A34" w:rsidRDefault="00FE4A34" w:rsidP="009E18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151FB"/>
    <w:multiLevelType w:val="hybridMultilevel"/>
    <w:tmpl w:val="F76226BC"/>
    <w:lvl w:ilvl="0" w:tplc="CB10E04A"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num w:numId="1" w16cid:durableId="662515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D:\_Tuyen sinh lop 1\file tuyển sinh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nhập liệu$'`"/>
    <w:activeRecord w:val="-1"/>
    <w:odso>
      <w:udl w:val="Provider=Microsoft.ACE.OLEDB.12.0;User ID=Admin;Data Source=D:\_Tuyen sinh lop 1\file tuyển sinh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nhập liệu$'"/>
      <w:src r:id="rId2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0639"/>
    <w:rsid w:val="000001D6"/>
    <w:rsid w:val="0000078A"/>
    <w:rsid w:val="00000790"/>
    <w:rsid w:val="0000187A"/>
    <w:rsid w:val="000032C8"/>
    <w:rsid w:val="00003906"/>
    <w:rsid w:val="00004047"/>
    <w:rsid w:val="000042C6"/>
    <w:rsid w:val="00004C52"/>
    <w:rsid w:val="00004FF9"/>
    <w:rsid w:val="00007121"/>
    <w:rsid w:val="00007700"/>
    <w:rsid w:val="00007A56"/>
    <w:rsid w:val="000114C8"/>
    <w:rsid w:val="00011B12"/>
    <w:rsid w:val="000122E9"/>
    <w:rsid w:val="00013D8D"/>
    <w:rsid w:val="00015ED1"/>
    <w:rsid w:val="00015EE8"/>
    <w:rsid w:val="00016BF5"/>
    <w:rsid w:val="00017331"/>
    <w:rsid w:val="00022D7B"/>
    <w:rsid w:val="00024666"/>
    <w:rsid w:val="0002533A"/>
    <w:rsid w:val="00025BC6"/>
    <w:rsid w:val="000277D2"/>
    <w:rsid w:val="00027A6B"/>
    <w:rsid w:val="0003046E"/>
    <w:rsid w:val="0003228A"/>
    <w:rsid w:val="00032A6B"/>
    <w:rsid w:val="00034FBF"/>
    <w:rsid w:val="00036491"/>
    <w:rsid w:val="0003705C"/>
    <w:rsid w:val="00037E5C"/>
    <w:rsid w:val="00040B52"/>
    <w:rsid w:val="00040E96"/>
    <w:rsid w:val="00041821"/>
    <w:rsid w:val="0004341E"/>
    <w:rsid w:val="00045272"/>
    <w:rsid w:val="00046029"/>
    <w:rsid w:val="0005130E"/>
    <w:rsid w:val="00051DB6"/>
    <w:rsid w:val="00052990"/>
    <w:rsid w:val="00052CF4"/>
    <w:rsid w:val="00054AA3"/>
    <w:rsid w:val="00055521"/>
    <w:rsid w:val="00055988"/>
    <w:rsid w:val="0005655A"/>
    <w:rsid w:val="00057173"/>
    <w:rsid w:val="00061E4A"/>
    <w:rsid w:val="00063242"/>
    <w:rsid w:val="00063661"/>
    <w:rsid w:val="00066F74"/>
    <w:rsid w:val="00066FE9"/>
    <w:rsid w:val="000702D4"/>
    <w:rsid w:val="00070D10"/>
    <w:rsid w:val="00070FF6"/>
    <w:rsid w:val="00071FB8"/>
    <w:rsid w:val="00075124"/>
    <w:rsid w:val="00076CA1"/>
    <w:rsid w:val="00076E5A"/>
    <w:rsid w:val="000770D5"/>
    <w:rsid w:val="000804D1"/>
    <w:rsid w:val="00081493"/>
    <w:rsid w:val="00081D8C"/>
    <w:rsid w:val="00082F00"/>
    <w:rsid w:val="000845B2"/>
    <w:rsid w:val="00084743"/>
    <w:rsid w:val="00084DD0"/>
    <w:rsid w:val="00085791"/>
    <w:rsid w:val="00085A71"/>
    <w:rsid w:val="00085F25"/>
    <w:rsid w:val="000921DA"/>
    <w:rsid w:val="00092222"/>
    <w:rsid w:val="000934E8"/>
    <w:rsid w:val="0009611C"/>
    <w:rsid w:val="000A11CA"/>
    <w:rsid w:val="000A2508"/>
    <w:rsid w:val="000A4230"/>
    <w:rsid w:val="000A4357"/>
    <w:rsid w:val="000A5481"/>
    <w:rsid w:val="000A56C3"/>
    <w:rsid w:val="000A5B1A"/>
    <w:rsid w:val="000A6ED2"/>
    <w:rsid w:val="000A715B"/>
    <w:rsid w:val="000A761E"/>
    <w:rsid w:val="000B160B"/>
    <w:rsid w:val="000B1D1D"/>
    <w:rsid w:val="000B48BE"/>
    <w:rsid w:val="000B49FB"/>
    <w:rsid w:val="000B4BBC"/>
    <w:rsid w:val="000B7617"/>
    <w:rsid w:val="000C0474"/>
    <w:rsid w:val="000C0EC7"/>
    <w:rsid w:val="000C1009"/>
    <w:rsid w:val="000C107B"/>
    <w:rsid w:val="000C3ED5"/>
    <w:rsid w:val="000C6D4D"/>
    <w:rsid w:val="000D0639"/>
    <w:rsid w:val="000D100E"/>
    <w:rsid w:val="000D3262"/>
    <w:rsid w:val="000D35C5"/>
    <w:rsid w:val="000D4007"/>
    <w:rsid w:val="000D4982"/>
    <w:rsid w:val="000E0F7C"/>
    <w:rsid w:val="000E244C"/>
    <w:rsid w:val="000E2D06"/>
    <w:rsid w:val="000E39FA"/>
    <w:rsid w:val="000E4BB4"/>
    <w:rsid w:val="000E68AC"/>
    <w:rsid w:val="000F4238"/>
    <w:rsid w:val="000F5B96"/>
    <w:rsid w:val="000F675F"/>
    <w:rsid w:val="000F71D9"/>
    <w:rsid w:val="000F721A"/>
    <w:rsid w:val="00102751"/>
    <w:rsid w:val="00103A51"/>
    <w:rsid w:val="00104B65"/>
    <w:rsid w:val="0010539C"/>
    <w:rsid w:val="001112A3"/>
    <w:rsid w:val="00112143"/>
    <w:rsid w:val="0011251C"/>
    <w:rsid w:val="00112D99"/>
    <w:rsid w:val="00112E44"/>
    <w:rsid w:val="0011537A"/>
    <w:rsid w:val="00116D0C"/>
    <w:rsid w:val="00120497"/>
    <w:rsid w:val="00122DB5"/>
    <w:rsid w:val="00123765"/>
    <w:rsid w:val="001258BD"/>
    <w:rsid w:val="00125B04"/>
    <w:rsid w:val="00125D63"/>
    <w:rsid w:val="0013444B"/>
    <w:rsid w:val="00144980"/>
    <w:rsid w:val="00146676"/>
    <w:rsid w:val="00147AAB"/>
    <w:rsid w:val="00154942"/>
    <w:rsid w:val="00154B63"/>
    <w:rsid w:val="0015728F"/>
    <w:rsid w:val="00160487"/>
    <w:rsid w:val="001608BE"/>
    <w:rsid w:val="001629BE"/>
    <w:rsid w:val="001648F6"/>
    <w:rsid w:val="001664D5"/>
    <w:rsid w:val="00166E84"/>
    <w:rsid w:val="0016759A"/>
    <w:rsid w:val="00172906"/>
    <w:rsid w:val="001740A7"/>
    <w:rsid w:val="0017713A"/>
    <w:rsid w:val="001772EE"/>
    <w:rsid w:val="0018069E"/>
    <w:rsid w:val="00180C1C"/>
    <w:rsid w:val="001847B5"/>
    <w:rsid w:val="00185832"/>
    <w:rsid w:val="001858D5"/>
    <w:rsid w:val="001861DD"/>
    <w:rsid w:val="001862D8"/>
    <w:rsid w:val="001865FC"/>
    <w:rsid w:val="0018729D"/>
    <w:rsid w:val="0019109B"/>
    <w:rsid w:val="00191518"/>
    <w:rsid w:val="00194781"/>
    <w:rsid w:val="00195CCC"/>
    <w:rsid w:val="00197F2E"/>
    <w:rsid w:val="001A15FF"/>
    <w:rsid w:val="001A6588"/>
    <w:rsid w:val="001A769F"/>
    <w:rsid w:val="001B0385"/>
    <w:rsid w:val="001B2C93"/>
    <w:rsid w:val="001B572E"/>
    <w:rsid w:val="001B5F92"/>
    <w:rsid w:val="001B711A"/>
    <w:rsid w:val="001B739F"/>
    <w:rsid w:val="001B7FC0"/>
    <w:rsid w:val="001C3824"/>
    <w:rsid w:val="001C5FC3"/>
    <w:rsid w:val="001C7381"/>
    <w:rsid w:val="001D01A8"/>
    <w:rsid w:val="001D07EF"/>
    <w:rsid w:val="001D2BCF"/>
    <w:rsid w:val="001D3E7B"/>
    <w:rsid w:val="001D3FFA"/>
    <w:rsid w:val="001D473F"/>
    <w:rsid w:val="001D5351"/>
    <w:rsid w:val="001D6A20"/>
    <w:rsid w:val="001E1A0C"/>
    <w:rsid w:val="001E373F"/>
    <w:rsid w:val="001E3EF9"/>
    <w:rsid w:val="001E4C9D"/>
    <w:rsid w:val="001E6863"/>
    <w:rsid w:val="001E69C1"/>
    <w:rsid w:val="001F1E63"/>
    <w:rsid w:val="001F2700"/>
    <w:rsid w:val="001F2816"/>
    <w:rsid w:val="001F482E"/>
    <w:rsid w:val="002021D9"/>
    <w:rsid w:val="002030E4"/>
    <w:rsid w:val="00204A9F"/>
    <w:rsid w:val="0020562A"/>
    <w:rsid w:val="00210219"/>
    <w:rsid w:val="0021163D"/>
    <w:rsid w:val="002125C4"/>
    <w:rsid w:val="0021350C"/>
    <w:rsid w:val="0021369B"/>
    <w:rsid w:val="0021577C"/>
    <w:rsid w:val="00215F59"/>
    <w:rsid w:val="00217715"/>
    <w:rsid w:val="00217780"/>
    <w:rsid w:val="00217B93"/>
    <w:rsid w:val="002236E8"/>
    <w:rsid w:val="002246B2"/>
    <w:rsid w:val="00227FB8"/>
    <w:rsid w:val="002305D6"/>
    <w:rsid w:val="00230DE6"/>
    <w:rsid w:val="00230EC7"/>
    <w:rsid w:val="00233C6B"/>
    <w:rsid w:val="002343A3"/>
    <w:rsid w:val="0023464C"/>
    <w:rsid w:val="00236A33"/>
    <w:rsid w:val="00237BA2"/>
    <w:rsid w:val="00240CB5"/>
    <w:rsid w:val="00240E81"/>
    <w:rsid w:val="00242DE1"/>
    <w:rsid w:val="002438A2"/>
    <w:rsid w:val="002439E9"/>
    <w:rsid w:val="00246965"/>
    <w:rsid w:val="002500E0"/>
    <w:rsid w:val="00251B9B"/>
    <w:rsid w:val="00251F1C"/>
    <w:rsid w:val="0025442A"/>
    <w:rsid w:val="0025545A"/>
    <w:rsid w:val="002634D1"/>
    <w:rsid w:val="00263EFF"/>
    <w:rsid w:val="00265CAB"/>
    <w:rsid w:val="00271227"/>
    <w:rsid w:val="0027181D"/>
    <w:rsid w:val="002720A5"/>
    <w:rsid w:val="002733F0"/>
    <w:rsid w:val="00273A14"/>
    <w:rsid w:val="00273B89"/>
    <w:rsid w:val="002750DD"/>
    <w:rsid w:val="002751B2"/>
    <w:rsid w:val="002778C8"/>
    <w:rsid w:val="00277D20"/>
    <w:rsid w:val="00280DE1"/>
    <w:rsid w:val="002831CD"/>
    <w:rsid w:val="00283628"/>
    <w:rsid w:val="00284274"/>
    <w:rsid w:val="0028491B"/>
    <w:rsid w:val="002876B4"/>
    <w:rsid w:val="002879BE"/>
    <w:rsid w:val="00287BFF"/>
    <w:rsid w:val="002903FB"/>
    <w:rsid w:val="002928D5"/>
    <w:rsid w:val="00292E1A"/>
    <w:rsid w:val="0029382F"/>
    <w:rsid w:val="0029387D"/>
    <w:rsid w:val="00293E3F"/>
    <w:rsid w:val="002971BF"/>
    <w:rsid w:val="00297E3A"/>
    <w:rsid w:val="002A29F6"/>
    <w:rsid w:val="002A314F"/>
    <w:rsid w:val="002A678D"/>
    <w:rsid w:val="002B20E5"/>
    <w:rsid w:val="002B465C"/>
    <w:rsid w:val="002C0EB7"/>
    <w:rsid w:val="002C120E"/>
    <w:rsid w:val="002C27A3"/>
    <w:rsid w:val="002C4D1F"/>
    <w:rsid w:val="002C5D00"/>
    <w:rsid w:val="002C7C11"/>
    <w:rsid w:val="002C7DCB"/>
    <w:rsid w:val="002D01BF"/>
    <w:rsid w:val="002D03B0"/>
    <w:rsid w:val="002D355C"/>
    <w:rsid w:val="002D3C31"/>
    <w:rsid w:val="002D6D29"/>
    <w:rsid w:val="002E082D"/>
    <w:rsid w:val="002E2C5A"/>
    <w:rsid w:val="002E3318"/>
    <w:rsid w:val="002E4831"/>
    <w:rsid w:val="002E4DD8"/>
    <w:rsid w:val="002F0EAE"/>
    <w:rsid w:val="002F6B8D"/>
    <w:rsid w:val="002F73F0"/>
    <w:rsid w:val="002F761A"/>
    <w:rsid w:val="003004A5"/>
    <w:rsid w:val="003010CC"/>
    <w:rsid w:val="00301E18"/>
    <w:rsid w:val="0030212B"/>
    <w:rsid w:val="00302878"/>
    <w:rsid w:val="003049A5"/>
    <w:rsid w:val="00304DEB"/>
    <w:rsid w:val="003064A8"/>
    <w:rsid w:val="00306727"/>
    <w:rsid w:val="00311BC5"/>
    <w:rsid w:val="00312C80"/>
    <w:rsid w:val="00314988"/>
    <w:rsid w:val="00320FB8"/>
    <w:rsid w:val="00322509"/>
    <w:rsid w:val="00322807"/>
    <w:rsid w:val="0032661A"/>
    <w:rsid w:val="00330A39"/>
    <w:rsid w:val="00331E8A"/>
    <w:rsid w:val="0033512B"/>
    <w:rsid w:val="0033782E"/>
    <w:rsid w:val="00337F55"/>
    <w:rsid w:val="00342719"/>
    <w:rsid w:val="00343CB4"/>
    <w:rsid w:val="00346543"/>
    <w:rsid w:val="00346CC0"/>
    <w:rsid w:val="003530B1"/>
    <w:rsid w:val="00353780"/>
    <w:rsid w:val="00355B04"/>
    <w:rsid w:val="00357709"/>
    <w:rsid w:val="003623E7"/>
    <w:rsid w:val="00363A2E"/>
    <w:rsid w:val="0036446E"/>
    <w:rsid w:val="0036501E"/>
    <w:rsid w:val="00365656"/>
    <w:rsid w:val="00365A5E"/>
    <w:rsid w:val="003722B4"/>
    <w:rsid w:val="003764E0"/>
    <w:rsid w:val="00377364"/>
    <w:rsid w:val="00377C3D"/>
    <w:rsid w:val="0038025C"/>
    <w:rsid w:val="00382F1D"/>
    <w:rsid w:val="00385C5A"/>
    <w:rsid w:val="00390846"/>
    <w:rsid w:val="00391AE8"/>
    <w:rsid w:val="003921D6"/>
    <w:rsid w:val="00393F40"/>
    <w:rsid w:val="003942E7"/>
    <w:rsid w:val="003A1988"/>
    <w:rsid w:val="003A25A8"/>
    <w:rsid w:val="003A25F7"/>
    <w:rsid w:val="003A3433"/>
    <w:rsid w:val="003A53D3"/>
    <w:rsid w:val="003A576B"/>
    <w:rsid w:val="003B1C05"/>
    <w:rsid w:val="003B6178"/>
    <w:rsid w:val="003B6CD2"/>
    <w:rsid w:val="003B7848"/>
    <w:rsid w:val="003C1BC5"/>
    <w:rsid w:val="003C252C"/>
    <w:rsid w:val="003C32F0"/>
    <w:rsid w:val="003C3AD1"/>
    <w:rsid w:val="003C3F90"/>
    <w:rsid w:val="003C4731"/>
    <w:rsid w:val="003D0F2E"/>
    <w:rsid w:val="003D2B24"/>
    <w:rsid w:val="003D66FA"/>
    <w:rsid w:val="003D72B7"/>
    <w:rsid w:val="003E043D"/>
    <w:rsid w:val="003E06D4"/>
    <w:rsid w:val="003E1005"/>
    <w:rsid w:val="003E1E0C"/>
    <w:rsid w:val="003E35EE"/>
    <w:rsid w:val="003E3E73"/>
    <w:rsid w:val="003E6218"/>
    <w:rsid w:val="003E6FB4"/>
    <w:rsid w:val="003F0827"/>
    <w:rsid w:val="003F111C"/>
    <w:rsid w:val="003F2D51"/>
    <w:rsid w:val="003F4853"/>
    <w:rsid w:val="004035A2"/>
    <w:rsid w:val="00404201"/>
    <w:rsid w:val="00405A18"/>
    <w:rsid w:val="0041073A"/>
    <w:rsid w:val="00417B45"/>
    <w:rsid w:val="004209B5"/>
    <w:rsid w:val="004221A7"/>
    <w:rsid w:val="0042260A"/>
    <w:rsid w:val="00423BD0"/>
    <w:rsid w:val="004243AB"/>
    <w:rsid w:val="00433EC7"/>
    <w:rsid w:val="00437E06"/>
    <w:rsid w:val="00437FCE"/>
    <w:rsid w:val="00440806"/>
    <w:rsid w:val="00441304"/>
    <w:rsid w:val="00445172"/>
    <w:rsid w:val="004478A5"/>
    <w:rsid w:val="004514A2"/>
    <w:rsid w:val="0045168E"/>
    <w:rsid w:val="004547F4"/>
    <w:rsid w:val="00457AD0"/>
    <w:rsid w:val="00460A42"/>
    <w:rsid w:val="00461E9B"/>
    <w:rsid w:val="00464937"/>
    <w:rsid w:val="004719F3"/>
    <w:rsid w:val="00472928"/>
    <w:rsid w:val="004731E8"/>
    <w:rsid w:val="00473DB6"/>
    <w:rsid w:val="00474B1F"/>
    <w:rsid w:val="004755C1"/>
    <w:rsid w:val="00475A0C"/>
    <w:rsid w:val="00477953"/>
    <w:rsid w:val="00477A23"/>
    <w:rsid w:val="004806CC"/>
    <w:rsid w:val="004826A4"/>
    <w:rsid w:val="00483D7C"/>
    <w:rsid w:val="00484321"/>
    <w:rsid w:val="0048454B"/>
    <w:rsid w:val="00485D92"/>
    <w:rsid w:val="004868E0"/>
    <w:rsid w:val="00490267"/>
    <w:rsid w:val="00490F15"/>
    <w:rsid w:val="004911D1"/>
    <w:rsid w:val="0049305B"/>
    <w:rsid w:val="00497801"/>
    <w:rsid w:val="004A2D0C"/>
    <w:rsid w:val="004A37A6"/>
    <w:rsid w:val="004A4551"/>
    <w:rsid w:val="004A77D6"/>
    <w:rsid w:val="004A77FD"/>
    <w:rsid w:val="004B0767"/>
    <w:rsid w:val="004B1743"/>
    <w:rsid w:val="004B2E72"/>
    <w:rsid w:val="004B31D8"/>
    <w:rsid w:val="004C5A32"/>
    <w:rsid w:val="004C63A6"/>
    <w:rsid w:val="004C695A"/>
    <w:rsid w:val="004D03D2"/>
    <w:rsid w:val="004D601B"/>
    <w:rsid w:val="004D6D13"/>
    <w:rsid w:val="004E0672"/>
    <w:rsid w:val="004E0FC6"/>
    <w:rsid w:val="004E5573"/>
    <w:rsid w:val="004E5821"/>
    <w:rsid w:val="004F0B36"/>
    <w:rsid w:val="004F0E69"/>
    <w:rsid w:val="004F27FB"/>
    <w:rsid w:val="004F44A9"/>
    <w:rsid w:val="004F63DF"/>
    <w:rsid w:val="004F7521"/>
    <w:rsid w:val="00500408"/>
    <w:rsid w:val="0050086E"/>
    <w:rsid w:val="00501532"/>
    <w:rsid w:val="00504F73"/>
    <w:rsid w:val="00505212"/>
    <w:rsid w:val="00505C9E"/>
    <w:rsid w:val="00506009"/>
    <w:rsid w:val="00506ACC"/>
    <w:rsid w:val="00506C3E"/>
    <w:rsid w:val="00515E6D"/>
    <w:rsid w:val="00516220"/>
    <w:rsid w:val="005166DF"/>
    <w:rsid w:val="00516E01"/>
    <w:rsid w:val="00516F82"/>
    <w:rsid w:val="00523F5A"/>
    <w:rsid w:val="00524B98"/>
    <w:rsid w:val="00524BD7"/>
    <w:rsid w:val="005252F0"/>
    <w:rsid w:val="00526AE2"/>
    <w:rsid w:val="005276B0"/>
    <w:rsid w:val="00527E5B"/>
    <w:rsid w:val="00531210"/>
    <w:rsid w:val="00531611"/>
    <w:rsid w:val="00531DFD"/>
    <w:rsid w:val="00532C72"/>
    <w:rsid w:val="00533F48"/>
    <w:rsid w:val="005349CE"/>
    <w:rsid w:val="005352D6"/>
    <w:rsid w:val="00535596"/>
    <w:rsid w:val="00536288"/>
    <w:rsid w:val="00537FD6"/>
    <w:rsid w:val="0054019B"/>
    <w:rsid w:val="00540298"/>
    <w:rsid w:val="00542B86"/>
    <w:rsid w:val="00542F70"/>
    <w:rsid w:val="0054338D"/>
    <w:rsid w:val="00543D1B"/>
    <w:rsid w:val="00546367"/>
    <w:rsid w:val="0054660C"/>
    <w:rsid w:val="005504AA"/>
    <w:rsid w:val="0055422D"/>
    <w:rsid w:val="0055529E"/>
    <w:rsid w:val="00556164"/>
    <w:rsid w:val="00563AFF"/>
    <w:rsid w:val="00566F14"/>
    <w:rsid w:val="005711D6"/>
    <w:rsid w:val="0057605E"/>
    <w:rsid w:val="005808DB"/>
    <w:rsid w:val="0058291C"/>
    <w:rsid w:val="005837A4"/>
    <w:rsid w:val="00583D7C"/>
    <w:rsid w:val="00584437"/>
    <w:rsid w:val="005853D9"/>
    <w:rsid w:val="00590AB2"/>
    <w:rsid w:val="0059217D"/>
    <w:rsid w:val="005926B6"/>
    <w:rsid w:val="00595344"/>
    <w:rsid w:val="00595887"/>
    <w:rsid w:val="00595BE2"/>
    <w:rsid w:val="00597B86"/>
    <w:rsid w:val="00597F19"/>
    <w:rsid w:val="005A0251"/>
    <w:rsid w:val="005A0625"/>
    <w:rsid w:val="005A12A3"/>
    <w:rsid w:val="005A3235"/>
    <w:rsid w:val="005A3BDD"/>
    <w:rsid w:val="005A482F"/>
    <w:rsid w:val="005A5C5C"/>
    <w:rsid w:val="005A7432"/>
    <w:rsid w:val="005B6506"/>
    <w:rsid w:val="005C195C"/>
    <w:rsid w:val="005C31F1"/>
    <w:rsid w:val="005C49D6"/>
    <w:rsid w:val="005C4A92"/>
    <w:rsid w:val="005C596F"/>
    <w:rsid w:val="005C59C7"/>
    <w:rsid w:val="005D0681"/>
    <w:rsid w:val="005D11AB"/>
    <w:rsid w:val="005D14A9"/>
    <w:rsid w:val="005D18AF"/>
    <w:rsid w:val="005D344D"/>
    <w:rsid w:val="005D4B8C"/>
    <w:rsid w:val="005D60E5"/>
    <w:rsid w:val="005D7269"/>
    <w:rsid w:val="005D7EA8"/>
    <w:rsid w:val="005E18BE"/>
    <w:rsid w:val="005E1BA1"/>
    <w:rsid w:val="005E23F5"/>
    <w:rsid w:val="005E2D45"/>
    <w:rsid w:val="005E71AB"/>
    <w:rsid w:val="005E7756"/>
    <w:rsid w:val="005F2DC4"/>
    <w:rsid w:val="005F49D5"/>
    <w:rsid w:val="005F5F84"/>
    <w:rsid w:val="005F6936"/>
    <w:rsid w:val="005F6EAE"/>
    <w:rsid w:val="0060119D"/>
    <w:rsid w:val="006011DA"/>
    <w:rsid w:val="0060202F"/>
    <w:rsid w:val="006024E7"/>
    <w:rsid w:val="00604471"/>
    <w:rsid w:val="00605462"/>
    <w:rsid w:val="006066A2"/>
    <w:rsid w:val="00606E92"/>
    <w:rsid w:val="00612477"/>
    <w:rsid w:val="00613163"/>
    <w:rsid w:val="00613562"/>
    <w:rsid w:val="0062066B"/>
    <w:rsid w:val="00623EA0"/>
    <w:rsid w:val="00625584"/>
    <w:rsid w:val="00627415"/>
    <w:rsid w:val="0063024D"/>
    <w:rsid w:val="00631996"/>
    <w:rsid w:val="00633429"/>
    <w:rsid w:val="00634137"/>
    <w:rsid w:val="00634171"/>
    <w:rsid w:val="00634237"/>
    <w:rsid w:val="0063524B"/>
    <w:rsid w:val="00640EDB"/>
    <w:rsid w:val="00641C0B"/>
    <w:rsid w:val="00643188"/>
    <w:rsid w:val="00645C0C"/>
    <w:rsid w:val="0064705D"/>
    <w:rsid w:val="0064737E"/>
    <w:rsid w:val="00650DD8"/>
    <w:rsid w:val="006516A6"/>
    <w:rsid w:val="0065413F"/>
    <w:rsid w:val="006553C1"/>
    <w:rsid w:val="00656543"/>
    <w:rsid w:val="00657072"/>
    <w:rsid w:val="00660BD7"/>
    <w:rsid w:val="006624CC"/>
    <w:rsid w:val="006648B0"/>
    <w:rsid w:val="00665957"/>
    <w:rsid w:val="00670188"/>
    <w:rsid w:val="006708B2"/>
    <w:rsid w:val="00670CC0"/>
    <w:rsid w:val="00671D9E"/>
    <w:rsid w:val="00673854"/>
    <w:rsid w:val="00673E3B"/>
    <w:rsid w:val="0067625F"/>
    <w:rsid w:val="006775C8"/>
    <w:rsid w:val="006776D2"/>
    <w:rsid w:val="006776D6"/>
    <w:rsid w:val="0068363D"/>
    <w:rsid w:val="006842CC"/>
    <w:rsid w:val="00686D09"/>
    <w:rsid w:val="006900C5"/>
    <w:rsid w:val="00690924"/>
    <w:rsid w:val="00691038"/>
    <w:rsid w:val="006942C6"/>
    <w:rsid w:val="00694501"/>
    <w:rsid w:val="0069605B"/>
    <w:rsid w:val="00697654"/>
    <w:rsid w:val="006979B1"/>
    <w:rsid w:val="006A244B"/>
    <w:rsid w:val="006A53F7"/>
    <w:rsid w:val="006B14E3"/>
    <w:rsid w:val="006B2EBF"/>
    <w:rsid w:val="006B3B29"/>
    <w:rsid w:val="006B3DFA"/>
    <w:rsid w:val="006B4F34"/>
    <w:rsid w:val="006B56E0"/>
    <w:rsid w:val="006B5DBD"/>
    <w:rsid w:val="006B625F"/>
    <w:rsid w:val="006C0EDF"/>
    <w:rsid w:val="006C148D"/>
    <w:rsid w:val="006C2633"/>
    <w:rsid w:val="006C363D"/>
    <w:rsid w:val="006C37C4"/>
    <w:rsid w:val="006C4F77"/>
    <w:rsid w:val="006C5E38"/>
    <w:rsid w:val="006E0121"/>
    <w:rsid w:val="006E02CF"/>
    <w:rsid w:val="006E0E4A"/>
    <w:rsid w:val="006E1EFC"/>
    <w:rsid w:val="006E4094"/>
    <w:rsid w:val="006E48ED"/>
    <w:rsid w:val="006E72D4"/>
    <w:rsid w:val="006F06D3"/>
    <w:rsid w:val="006F1404"/>
    <w:rsid w:val="006F37D7"/>
    <w:rsid w:val="006F5560"/>
    <w:rsid w:val="006F7A25"/>
    <w:rsid w:val="00700037"/>
    <w:rsid w:val="007044EB"/>
    <w:rsid w:val="00710117"/>
    <w:rsid w:val="00712579"/>
    <w:rsid w:val="00714C2E"/>
    <w:rsid w:val="00726B46"/>
    <w:rsid w:val="00730792"/>
    <w:rsid w:val="00732837"/>
    <w:rsid w:val="00735C94"/>
    <w:rsid w:val="00737988"/>
    <w:rsid w:val="00740F1F"/>
    <w:rsid w:val="00742252"/>
    <w:rsid w:val="00743EE8"/>
    <w:rsid w:val="0074403F"/>
    <w:rsid w:val="00745B46"/>
    <w:rsid w:val="007479B2"/>
    <w:rsid w:val="00747CFA"/>
    <w:rsid w:val="00750EEA"/>
    <w:rsid w:val="007517DF"/>
    <w:rsid w:val="00752588"/>
    <w:rsid w:val="00752CB6"/>
    <w:rsid w:val="00753962"/>
    <w:rsid w:val="00757ECF"/>
    <w:rsid w:val="0076048D"/>
    <w:rsid w:val="00760B8F"/>
    <w:rsid w:val="00760CD5"/>
    <w:rsid w:val="00763127"/>
    <w:rsid w:val="0076321E"/>
    <w:rsid w:val="00763553"/>
    <w:rsid w:val="00763B82"/>
    <w:rsid w:val="00764008"/>
    <w:rsid w:val="00764522"/>
    <w:rsid w:val="007661C2"/>
    <w:rsid w:val="007664AE"/>
    <w:rsid w:val="00766A12"/>
    <w:rsid w:val="00767173"/>
    <w:rsid w:val="00770D45"/>
    <w:rsid w:val="007719E9"/>
    <w:rsid w:val="00773439"/>
    <w:rsid w:val="007756CC"/>
    <w:rsid w:val="00775861"/>
    <w:rsid w:val="0077665E"/>
    <w:rsid w:val="0077678D"/>
    <w:rsid w:val="00781ED5"/>
    <w:rsid w:val="0078227D"/>
    <w:rsid w:val="0078277C"/>
    <w:rsid w:val="00783126"/>
    <w:rsid w:val="00784B83"/>
    <w:rsid w:val="00784C1E"/>
    <w:rsid w:val="00787A91"/>
    <w:rsid w:val="00787F11"/>
    <w:rsid w:val="00792949"/>
    <w:rsid w:val="00796923"/>
    <w:rsid w:val="00796EB0"/>
    <w:rsid w:val="007974EC"/>
    <w:rsid w:val="007975C9"/>
    <w:rsid w:val="0079799F"/>
    <w:rsid w:val="007A040B"/>
    <w:rsid w:val="007A40AB"/>
    <w:rsid w:val="007A45AB"/>
    <w:rsid w:val="007B1A34"/>
    <w:rsid w:val="007B1A59"/>
    <w:rsid w:val="007B33DC"/>
    <w:rsid w:val="007B44C3"/>
    <w:rsid w:val="007C0AF4"/>
    <w:rsid w:val="007C0B67"/>
    <w:rsid w:val="007C11A3"/>
    <w:rsid w:val="007C4264"/>
    <w:rsid w:val="007C4768"/>
    <w:rsid w:val="007C4A1B"/>
    <w:rsid w:val="007C68D7"/>
    <w:rsid w:val="007C6DB6"/>
    <w:rsid w:val="007C7A06"/>
    <w:rsid w:val="007D0034"/>
    <w:rsid w:val="007D09D9"/>
    <w:rsid w:val="007D1CAA"/>
    <w:rsid w:val="007D2B01"/>
    <w:rsid w:val="007D49E0"/>
    <w:rsid w:val="007D5FDE"/>
    <w:rsid w:val="007F01EB"/>
    <w:rsid w:val="007F0CCF"/>
    <w:rsid w:val="007F0EA0"/>
    <w:rsid w:val="007F2FA7"/>
    <w:rsid w:val="007F46BC"/>
    <w:rsid w:val="007F6A4C"/>
    <w:rsid w:val="007F6FF6"/>
    <w:rsid w:val="00800357"/>
    <w:rsid w:val="008020A0"/>
    <w:rsid w:val="00803E4E"/>
    <w:rsid w:val="0080486D"/>
    <w:rsid w:val="008072D2"/>
    <w:rsid w:val="0080740F"/>
    <w:rsid w:val="00807C3D"/>
    <w:rsid w:val="00810007"/>
    <w:rsid w:val="00810773"/>
    <w:rsid w:val="008135D2"/>
    <w:rsid w:val="00815917"/>
    <w:rsid w:val="00816AE7"/>
    <w:rsid w:val="00821A56"/>
    <w:rsid w:val="008251F8"/>
    <w:rsid w:val="00825C5B"/>
    <w:rsid w:val="008324E2"/>
    <w:rsid w:val="0083436F"/>
    <w:rsid w:val="00834649"/>
    <w:rsid w:val="00834CDE"/>
    <w:rsid w:val="00834EBE"/>
    <w:rsid w:val="00835A4C"/>
    <w:rsid w:val="0083636E"/>
    <w:rsid w:val="00836A57"/>
    <w:rsid w:val="0084004B"/>
    <w:rsid w:val="008413F7"/>
    <w:rsid w:val="008439F4"/>
    <w:rsid w:val="008478DD"/>
    <w:rsid w:val="00847D63"/>
    <w:rsid w:val="008500A5"/>
    <w:rsid w:val="008515AB"/>
    <w:rsid w:val="00852803"/>
    <w:rsid w:val="008536E3"/>
    <w:rsid w:val="008565BD"/>
    <w:rsid w:val="0086126B"/>
    <w:rsid w:val="00861CBF"/>
    <w:rsid w:val="00863A73"/>
    <w:rsid w:val="00865A54"/>
    <w:rsid w:val="0087088B"/>
    <w:rsid w:val="008708FD"/>
    <w:rsid w:val="008715E7"/>
    <w:rsid w:val="00871C09"/>
    <w:rsid w:val="00873F71"/>
    <w:rsid w:val="00874895"/>
    <w:rsid w:val="00874A5C"/>
    <w:rsid w:val="008770CE"/>
    <w:rsid w:val="0088006F"/>
    <w:rsid w:val="00882B4A"/>
    <w:rsid w:val="00883C96"/>
    <w:rsid w:val="00885847"/>
    <w:rsid w:val="008869CD"/>
    <w:rsid w:val="00891054"/>
    <w:rsid w:val="00894AA3"/>
    <w:rsid w:val="00895391"/>
    <w:rsid w:val="008A0EF4"/>
    <w:rsid w:val="008A254C"/>
    <w:rsid w:val="008A39AE"/>
    <w:rsid w:val="008A55B2"/>
    <w:rsid w:val="008A6DA5"/>
    <w:rsid w:val="008A79C8"/>
    <w:rsid w:val="008B00CB"/>
    <w:rsid w:val="008B0F68"/>
    <w:rsid w:val="008B1F69"/>
    <w:rsid w:val="008B3B6A"/>
    <w:rsid w:val="008B4BA0"/>
    <w:rsid w:val="008B7B46"/>
    <w:rsid w:val="008C0283"/>
    <w:rsid w:val="008C1784"/>
    <w:rsid w:val="008C2B06"/>
    <w:rsid w:val="008C4BCD"/>
    <w:rsid w:val="008C6627"/>
    <w:rsid w:val="008C785F"/>
    <w:rsid w:val="008C7988"/>
    <w:rsid w:val="008C7A58"/>
    <w:rsid w:val="008C7FDB"/>
    <w:rsid w:val="008D2C71"/>
    <w:rsid w:val="008D2F7E"/>
    <w:rsid w:val="008E0933"/>
    <w:rsid w:val="008E5B81"/>
    <w:rsid w:val="008E79CA"/>
    <w:rsid w:val="008F0559"/>
    <w:rsid w:val="008F1281"/>
    <w:rsid w:val="008F2CE3"/>
    <w:rsid w:val="008F2D5C"/>
    <w:rsid w:val="008F44B0"/>
    <w:rsid w:val="008F6015"/>
    <w:rsid w:val="009006A0"/>
    <w:rsid w:val="009010B2"/>
    <w:rsid w:val="009012AC"/>
    <w:rsid w:val="009023E7"/>
    <w:rsid w:val="009041F8"/>
    <w:rsid w:val="00904204"/>
    <w:rsid w:val="009074B5"/>
    <w:rsid w:val="009075DC"/>
    <w:rsid w:val="00910577"/>
    <w:rsid w:val="009110A7"/>
    <w:rsid w:val="009126B4"/>
    <w:rsid w:val="0091301D"/>
    <w:rsid w:val="00913955"/>
    <w:rsid w:val="00915AA0"/>
    <w:rsid w:val="00917268"/>
    <w:rsid w:val="00920F66"/>
    <w:rsid w:val="009219FA"/>
    <w:rsid w:val="0092277A"/>
    <w:rsid w:val="00923DD4"/>
    <w:rsid w:val="009243AE"/>
    <w:rsid w:val="009249BD"/>
    <w:rsid w:val="00930D7D"/>
    <w:rsid w:val="009372EA"/>
    <w:rsid w:val="009374F3"/>
    <w:rsid w:val="0093772B"/>
    <w:rsid w:val="0094120B"/>
    <w:rsid w:val="0094547F"/>
    <w:rsid w:val="00947611"/>
    <w:rsid w:val="00950489"/>
    <w:rsid w:val="00950BB6"/>
    <w:rsid w:val="00952AD8"/>
    <w:rsid w:val="00954153"/>
    <w:rsid w:val="00957B17"/>
    <w:rsid w:val="009645DB"/>
    <w:rsid w:val="00965705"/>
    <w:rsid w:val="00967041"/>
    <w:rsid w:val="009706D9"/>
    <w:rsid w:val="00972565"/>
    <w:rsid w:val="009737F9"/>
    <w:rsid w:val="00976448"/>
    <w:rsid w:val="009804D4"/>
    <w:rsid w:val="009815ED"/>
    <w:rsid w:val="0098267F"/>
    <w:rsid w:val="009838EC"/>
    <w:rsid w:val="00983E4F"/>
    <w:rsid w:val="00984DD7"/>
    <w:rsid w:val="0098575C"/>
    <w:rsid w:val="00987581"/>
    <w:rsid w:val="00992207"/>
    <w:rsid w:val="0099271C"/>
    <w:rsid w:val="00993025"/>
    <w:rsid w:val="00993F0E"/>
    <w:rsid w:val="00995E23"/>
    <w:rsid w:val="00995E77"/>
    <w:rsid w:val="00996C46"/>
    <w:rsid w:val="0099777F"/>
    <w:rsid w:val="009978F2"/>
    <w:rsid w:val="009A0204"/>
    <w:rsid w:val="009A03AC"/>
    <w:rsid w:val="009A06AB"/>
    <w:rsid w:val="009A08A7"/>
    <w:rsid w:val="009A1A84"/>
    <w:rsid w:val="009A227D"/>
    <w:rsid w:val="009A31C1"/>
    <w:rsid w:val="009A34FC"/>
    <w:rsid w:val="009A5F41"/>
    <w:rsid w:val="009A77C8"/>
    <w:rsid w:val="009A7848"/>
    <w:rsid w:val="009B399B"/>
    <w:rsid w:val="009B3A19"/>
    <w:rsid w:val="009B49E9"/>
    <w:rsid w:val="009C168B"/>
    <w:rsid w:val="009C1AFD"/>
    <w:rsid w:val="009C5AFA"/>
    <w:rsid w:val="009C5BF2"/>
    <w:rsid w:val="009C5E8B"/>
    <w:rsid w:val="009D1798"/>
    <w:rsid w:val="009D23CA"/>
    <w:rsid w:val="009D2B56"/>
    <w:rsid w:val="009D43AE"/>
    <w:rsid w:val="009D7511"/>
    <w:rsid w:val="009E01A9"/>
    <w:rsid w:val="009E185D"/>
    <w:rsid w:val="009E28CD"/>
    <w:rsid w:val="009E3B6C"/>
    <w:rsid w:val="009E554C"/>
    <w:rsid w:val="009E579B"/>
    <w:rsid w:val="009E6489"/>
    <w:rsid w:val="009E7ED9"/>
    <w:rsid w:val="009F0AC7"/>
    <w:rsid w:val="009F0CEF"/>
    <w:rsid w:val="009F4FFE"/>
    <w:rsid w:val="009F5563"/>
    <w:rsid w:val="009F6007"/>
    <w:rsid w:val="009F72DD"/>
    <w:rsid w:val="00A00152"/>
    <w:rsid w:val="00A001E5"/>
    <w:rsid w:val="00A00419"/>
    <w:rsid w:val="00A00893"/>
    <w:rsid w:val="00A025C4"/>
    <w:rsid w:val="00A02C9C"/>
    <w:rsid w:val="00A03CC4"/>
    <w:rsid w:val="00A0546C"/>
    <w:rsid w:val="00A07490"/>
    <w:rsid w:val="00A10F30"/>
    <w:rsid w:val="00A10FE4"/>
    <w:rsid w:val="00A13182"/>
    <w:rsid w:val="00A139B6"/>
    <w:rsid w:val="00A13DB6"/>
    <w:rsid w:val="00A14333"/>
    <w:rsid w:val="00A148C4"/>
    <w:rsid w:val="00A14AA8"/>
    <w:rsid w:val="00A156E7"/>
    <w:rsid w:val="00A16F41"/>
    <w:rsid w:val="00A17D6E"/>
    <w:rsid w:val="00A202A5"/>
    <w:rsid w:val="00A20C47"/>
    <w:rsid w:val="00A24791"/>
    <w:rsid w:val="00A26718"/>
    <w:rsid w:val="00A26B24"/>
    <w:rsid w:val="00A34083"/>
    <w:rsid w:val="00A35630"/>
    <w:rsid w:val="00A35A37"/>
    <w:rsid w:val="00A40372"/>
    <w:rsid w:val="00A40BD8"/>
    <w:rsid w:val="00A41AFE"/>
    <w:rsid w:val="00A42ECB"/>
    <w:rsid w:val="00A4502C"/>
    <w:rsid w:val="00A4791B"/>
    <w:rsid w:val="00A54C14"/>
    <w:rsid w:val="00A60622"/>
    <w:rsid w:val="00A6074C"/>
    <w:rsid w:val="00A60BB6"/>
    <w:rsid w:val="00A6129E"/>
    <w:rsid w:val="00A62294"/>
    <w:rsid w:val="00A62480"/>
    <w:rsid w:val="00A64553"/>
    <w:rsid w:val="00A64C05"/>
    <w:rsid w:val="00A650CD"/>
    <w:rsid w:val="00A65A48"/>
    <w:rsid w:val="00A65A4C"/>
    <w:rsid w:val="00A71999"/>
    <w:rsid w:val="00A743BE"/>
    <w:rsid w:val="00A76610"/>
    <w:rsid w:val="00A77AB1"/>
    <w:rsid w:val="00A77D5A"/>
    <w:rsid w:val="00A8068D"/>
    <w:rsid w:val="00A869D8"/>
    <w:rsid w:val="00A87B90"/>
    <w:rsid w:val="00A92D26"/>
    <w:rsid w:val="00A93BC3"/>
    <w:rsid w:val="00AA01D3"/>
    <w:rsid w:val="00AA145A"/>
    <w:rsid w:val="00AA2B56"/>
    <w:rsid w:val="00AA4776"/>
    <w:rsid w:val="00AA510F"/>
    <w:rsid w:val="00AA6D99"/>
    <w:rsid w:val="00AA6FEA"/>
    <w:rsid w:val="00AA7AB7"/>
    <w:rsid w:val="00AB1A40"/>
    <w:rsid w:val="00AB2237"/>
    <w:rsid w:val="00AB6DD5"/>
    <w:rsid w:val="00AB7CE0"/>
    <w:rsid w:val="00AC1D5A"/>
    <w:rsid w:val="00AC297F"/>
    <w:rsid w:val="00AC5378"/>
    <w:rsid w:val="00AD106F"/>
    <w:rsid w:val="00AD1FEA"/>
    <w:rsid w:val="00AD275A"/>
    <w:rsid w:val="00AD35A9"/>
    <w:rsid w:val="00AD5496"/>
    <w:rsid w:val="00AD5DB7"/>
    <w:rsid w:val="00AE0FC8"/>
    <w:rsid w:val="00AE196E"/>
    <w:rsid w:val="00AE27EC"/>
    <w:rsid w:val="00AE316D"/>
    <w:rsid w:val="00AE44BC"/>
    <w:rsid w:val="00AE450E"/>
    <w:rsid w:val="00AF1C7F"/>
    <w:rsid w:val="00AF3632"/>
    <w:rsid w:val="00AF6376"/>
    <w:rsid w:val="00AF6BF8"/>
    <w:rsid w:val="00AF7957"/>
    <w:rsid w:val="00B00A3F"/>
    <w:rsid w:val="00B03E14"/>
    <w:rsid w:val="00B043DD"/>
    <w:rsid w:val="00B04EE8"/>
    <w:rsid w:val="00B053E8"/>
    <w:rsid w:val="00B06644"/>
    <w:rsid w:val="00B06812"/>
    <w:rsid w:val="00B10F65"/>
    <w:rsid w:val="00B11486"/>
    <w:rsid w:val="00B15B12"/>
    <w:rsid w:val="00B164DF"/>
    <w:rsid w:val="00B20B1C"/>
    <w:rsid w:val="00B23F48"/>
    <w:rsid w:val="00B24558"/>
    <w:rsid w:val="00B27700"/>
    <w:rsid w:val="00B32EE8"/>
    <w:rsid w:val="00B34154"/>
    <w:rsid w:val="00B34493"/>
    <w:rsid w:val="00B36B88"/>
    <w:rsid w:val="00B37239"/>
    <w:rsid w:val="00B4035D"/>
    <w:rsid w:val="00B4118E"/>
    <w:rsid w:val="00B41291"/>
    <w:rsid w:val="00B42C41"/>
    <w:rsid w:val="00B437DF"/>
    <w:rsid w:val="00B447B0"/>
    <w:rsid w:val="00B51616"/>
    <w:rsid w:val="00B52B26"/>
    <w:rsid w:val="00B52D37"/>
    <w:rsid w:val="00B55C4A"/>
    <w:rsid w:val="00B600B1"/>
    <w:rsid w:val="00B63601"/>
    <w:rsid w:val="00B63D0B"/>
    <w:rsid w:val="00B64A4B"/>
    <w:rsid w:val="00B64E39"/>
    <w:rsid w:val="00B651E8"/>
    <w:rsid w:val="00B81153"/>
    <w:rsid w:val="00B8154F"/>
    <w:rsid w:val="00B8222B"/>
    <w:rsid w:val="00B82DB3"/>
    <w:rsid w:val="00B8379A"/>
    <w:rsid w:val="00B84B2B"/>
    <w:rsid w:val="00B86612"/>
    <w:rsid w:val="00B87324"/>
    <w:rsid w:val="00B877FE"/>
    <w:rsid w:val="00B915F2"/>
    <w:rsid w:val="00B9362E"/>
    <w:rsid w:val="00B94316"/>
    <w:rsid w:val="00B94DF9"/>
    <w:rsid w:val="00B953F6"/>
    <w:rsid w:val="00B95608"/>
    <w:rsid w:val="00B95DA0"/>
    <w:rsid w:val="00B96ED8"/>
    <w:rsid w:val="00B974C0"/>
    <w:rsid w:val="00B97525"/>
    <w:rsid w:val="00BA412C"/>
    <w:rsid w:val="00BA6013"/>
    <w:rsid w:val="00BB1389"/>
    <w:rsid w:val="00BB4227"/>
    <w:rsid w:val="00BB7976"/>
    <w:rsid w:val="00BB7DF1"/>
    <w:rsid w:val="00BC1219"/>
    <w:rsid w:val="00BC1EA7"/>
    <w:rsid w:val="00BC2CB5"/>
    <w:rsid w:val="00BC4DF1"/>
    <w:rsid w:val="00BC5328"/>
    <w:rsid w:val="00BC598C"/>
    <w:rsid w:val="00BD066F"/>
    <w:rsid w:val="00BD08BB"/>
    <w:rsid w:val="00BD0AAE"/>
    <w:rsid w:val="00BD130F"/>
    <w:rsid w:val="00BD1D6F"/>
    <w:rsid w:val="00BD20E0"/>
    <w:rsid w:val="00BD25E3"/>
    <w:rsid w:val="00BD3DF5"/>
    <w:rsid w:val="00BD4DEC"/>
    <w:rsid w:val="00BD59C3"/>
    <w:rsid w:val="00BD5B10"/>
    <w:rsid w:val="00BD63CD"/>
    <w:rsid w:val="00BE22AC"/>
    <w:rsid w:val="00BE22D4"/>
    <w:rsid w:val="00BE2C6A"/>
    <w:rsid w:val="00BE2DCE"/>
    <w:rsid w:val="00BE3B76"/>
    <w:rsid w:val="00BE6B4B"/>
    <w:rsid w:val="00BF103F"/>
    <w:rsid w:val="00BF150E"/>
    <w:rsid w:val="00BF3B97"/>
    <w:rsid w:val="00BF61E6"/>
    <w:rsid w:val="00BF6D81"/>
    <w:rsid w:val="00BF75FE"/>
    <w:rsid w:val="00C00814"/>
    <w:rsid w:val="00C00C57"/>
    <w:rsid w:val="00C00C98"/>
    <w:rsid w:val="00C0119D"/>
    <w:rsid w:val="00C012F7"/>
    <w:rsid w:val="00C05460"/>
    <w:rsid w:val="00C06647"/>
    <w:rsid w:val="00C10196"/>
    <w:rsid w:val="00C10C2E"/>
    <w:rsid w:val="00C10C3B"/>
    <w:rsid w:val="00C111EC"/>
    <w:rsid w:val="00C1184C"/>
    <w:rsid w:val="00C11A33"/>
    <w:rsid w:val="00C12C7B"/>
    <w:rsid w:val="00C15041"/>
    <w:rsid w:val="00C16A9B"/>
    <w:rsid w:val="00C17E48"/>
    <w:rsid w:val="00C204A0"/>
    <w:rsid w:val="00C23C45"/>
    <w:rsid w:val="00C27373"/>
    <w:rsid w:val="00C27773"/>
    <w:rsid w:val="00C3157D"/>
    <w:rsid w:val="00C3248D"/>
    <w:rsid w:val="00C33280"/>
    <w:rsid w:val="00C33780"/>
    <w:rsid w:val="00C35BB5"/>
    <w:rsid w:val="00C40280"/>
    <w:rsid w:val="00C40663"/>
    <w:rsid w:val="00C41214"/>
    <w:rsid w:val="00C45072"/>
    <w:rsid w:val="00C60CCB"/>
    <w:rsid w:val="00C61E47"/>
    <w:rsid w:val="00C6283B"/>
    <w:rsid w:val="00C66AB5"/>
    <w:rsid w:val="00C67ADC"/>
    <w:rsid w:val="00C70519"/>
    <w:rsid w:val="00C7112D"/>
    <w:rsid w:val="00C73E5D"/>
    <w:rsid w:val="00C75605"/>
    <w:rsid w:val="00C75665"/>
    <w:rsid w:val="00C75DDE"/>
    <w:rsid w:val="00C761F7"/>
    <w:rsid w:val="00C76273"/>
    <w:rsid w:val="00C76A54"/>
    <w:rsid w:val="00C80121"/>
    <w:rsid w:val="00C81E87"/>
    <w:rsid w:val="00C82021"/>
    <w:rsid w:val="00C85438"/>
    <w:rsid w:val="00C85AF0"/>
    <w:rsid w:val="00C90116"/>
    <w:rsid w:val="00C90D11"/>
    <w:rsid w:val="00C910E2"/>
    <w:rsid w:val="00C94F4E"/>
    <w:rsid w:val="00C95C98"/>
    <w:rsid w:val="00C95CF5"/>
    <w:rsid w:val="00C964AE"/>
    <w:rsid w:val="00C967E8"/>
    <w:rsid w:val="00C96FCE"/>
    <w:rsid w:val="00CA27DA"/>
    <w:rsid w:val="00CA2CEB"/>
    <w:rsid w:val="00CA3762"/>
    <w:rsid w:val="00CA5CD7"/>
    <w:rsid w:val="00CA75DF"/>
    <w:rsid w:val="00CB389B"/>
    <w:rsid w:val="00CB5579"/>
    <w:rsid w:val="00CB6D8F"/>
    <w:rsid w:val="00CC2E57"/>
    <w:rsid w:val="00CC3458"/>
    <w:rsid w:val="00CC3C2C"/>
    <w:rsid w:val="00CC5F9D"/>
    <w:rsid w:val="00CC65A4"/>
    <w:rsid w:val="00CC6685"/>
    <w:rsid w:val="00CD09F2"/>
    <w:rsid w:val="00CD0CD9"/>
    <w:rsid w:val="00CD1AA6"/>
    <w:rsid w:val="00CD2A46"/>
    <w:rsid w:val="00CD2BC1"/>
    <w:rsid w:val="00CD51C6"/>
    <w:rsid w:val="00CD5C21"/>
    <w:rsid w:val="00CD7948"/>
    <w:rsid w:val="00CE66D3"/>
    <w:rsid w:val="00CF06BD"/>
    <w:rsid w:val="00CF1BB0"/>
    <w:rsid w:val="00CF32A8"/>
    <w:rsid w:val="00CF34CB"/>
    <w:rsid w:val="00CF3C43"/>
    <w:rsid w:val="00CF5D34"/>
    <w:rsid w:val="00CF6E50"/>
    <w:rsid w:val="00CF7A70"/>
    <w:rsid w:val="00CF7DFA"/>
    <w:rsid w:val="00D00F3C"/>
    <w:rsid w:val="00D01BF4"/>
    <w:rsid w:val="00D023C0"/>
    <w:rsid w:val="00D03120"/>
    <w:rsid w:val="00D04979"/>
    <w:rsid w:val="00D04C87"/>
    <w:rsid w:val="00D05691"/>
    <w:rsid w:val="00D056DC"/>
    <w:rsid w:val="00D07490"/>
    <w:rsid w:val="00D10F3D"/>
    <w:rsid w:val="00D155F9"/>
    <w:rsid w:val="00D168F1"/>
    <w:rsid w:val="00D17720"/>
    <w:rsid w:val="00D209BC"/>
    <w:rsid w:val="00D22879"/>
    <w:rsid w:val="00D22CD4"/>
    <w:rsid w:val="00D23E61"/>
    <w:rsid w:val="00D24AE7"/>
    <w:rsid w:val="00D26F58"/>
    <w:rsid w:val="00D27281"/>
    <w:rsid w:val="00D2761C"/>
    <w:rsid w:val="00D30D97"/>
    <w:rsid w:val="00D314DE"/>
    <w:rsid w:val="00D31C5E"/>
    <w:rsid w:val="00D333B7"/>
    <w:rsid w:val="00D336E6"/>
    <w:rsid w:val="00D4024A"/>
    <w:rsid w:val="00D40711"/>
    <w:rsid w:val="00D40A6A"/>
    <w:rsid w:val="00D416F2"/>
    <w:rsid w:val="00D46320"/>
    <w:rsid w:val="00D46D2D"/>
    <w:rsid w:val="00D51404"/>
    <w:rsid w:val="00D540CD"/>
    <w:rsid w:val="00D55DF4"/>
    <w:rsid w:val="00D57B66"/>
    <w:rsid w:val="00D61115"/>
    <w:rsid w:val="00D62E36"/>
    <w:rsid w:val="00D6618E"/>
    <w:rsid w:val="00D6678B"/>
    <w:rsid w:val="00D73AF1"/>
    <w:rsid w:val="00D75ABD"/>
    <w:rsid w:val="00D75C5B"/>
    <w:rsid w:val="00D8269B"/>
    <w:rsid w:val="00D87378"/>
    <w:rsid w:val="00D87447"/>
    <w:rsid w:val="00D913B4"/>
    <w:rsid w:val="00D9186D"/>
    <w:rsid w:val="00D962B1"/>
    <w:rsid w:val="00D96B4D"/>
    <w:rsid w:val="00D97760"/>
    <w:rsid w:val="00DA16E8"/>
    <w:rsid w:val="00DA2310"/>
    <w:rsid w:val="00DB029E"/>
    <w:rsid w:val="00DB083B"/>
    <w:rsid w:val="00DB1EEF"/>
    <w:rsid w:val="00DB3203"/>
    <w:rsid w:val="00DB341D"/>
    <w:rsid w:val="00DB3C7A"/>
    <w:rsid w:val="00DB586C"/>
    <w:rsid w:val="00DB727D"/>
    <w:rsid w:val="00DC0BD4"/>
    <w:rsid w:val="00DC13CC"/>
    <w:rsid w:val="00DC300C"/>
    <w:rsid w:val="00DC6777"/>
    <w:rsid w:val="00DC6A6E"/>
    <w:rsid w:val="00DC6DF9"/>
    <w:rsid w:val="00DC6F40"/>
    <w:rsid w:val="00DC7FEC"/>
    <w:rsid w:val="00DD0727"/>
    <w:rsid w:val="00DD2001"/>
    <w:rsid w:val="00DD5074"/>
    <w:rsid w:val="00DD7D1D"/>
    <w:rsid w:val="00DD7E3B"/>
    <w:rsid w:val="00DE0420"/>
    <w:rsid w:val="00DE5580"/>
    <w:rsid w:val="00DE5C01"/>
    <w:rsid w:val="00DF1FE4"/>
    <w:rsid w:val="00DF284D"/>
    <w:rsid w:val="00DF2B0F"/>
    <w:rsid w:val="00DF2F4A"/>
    <w:rsid w:val="00DF5143"/>
    <w:rsid w:val="00DF590F"/>
    <w:rsid w:val="00DF6781"/>
    <w:rsid w:val="00E00E76"/>
    <w:rsid w:val="00E013F3"/>
    <w:rsid w:val="00E01BA8"/>
    <w:rsid w:val="00E02722"/>
    <w:rsid w:val="00E048D9"/>
    <w:rsid w:val="00E05C0D"/>
    <w:rsid w:val="00E0711C"/>
    <w:rsid w:val="00E07A19"/>
    <w:rsid w:val="00E10F25"/>
    <w:rsid w:val="00E12870"/>
    <w:rsid w:val="00E13EDC"/>
    <w:rsid w:val="00E14AAF"/>
    <w:rsid w:val="00E170DE"/>
    <w:rsid w:val="00E20086"/>
    <w:rsid w:val="00E23C80"/>
    <w:rsid w:val="00E24535"/>
    <w:rsid w:val="00E25FB6"/>
    <w:rsid w:val="00E2769F"/>
    <w:rsid w:val="00E27786"/>
    <w:rsid w:val="00E27892"/>
    <w:rsid w:val="00E33108"/>
    <w:rsid w:val="00E35704"/>
    <w:rsid w:val="00E35933"/>
    <w:rsid w:val="00E3794B"/>
    <w:rsid w:val="00E41FA8"/>
    <w:rsid w:val="00E434D7"/>
    <w:rsid w:val="00E43EE0"/>
    <w:rsid w:val="00E4555A"/>
    <w:rsid w:val="00E459DC"/>
    <w:rsid w:val="00E47A16"/>
    <w:rsid w:val="00E54299"/>
    <w:rsid w:val="00E55EA1"/>
    <w:rsid w:val="00E61068"/>
    <w:rsid w:val="00E6123F"/>
    <w:rsid w:val="00E616A2"/>
    <w:rsid w:val="00E61D06"/>
    <w:rsid w:val="00E628DB"/>
    <w:rsid w:val="00E6383F"/>
    <w:rsid w:val="00E64125"/>
    <w:rsid w:val="00E67A77"/>
    <w:rsid w:val="00E70B59"/>
    <w:rsid w:val="00E80ABF"/>
    <w:rsid w:val="00E80E27"/>
    <w:rsid w:val="00E8317B"/>
    <w:rsid w:val="00E8476C"/>
    <w:rsid w:val="00E84D54"/>
    <w:rsid w:val="00E856F3"/>
    <w:rsid w:val="00E915B0"/>
    <w:rsid w:val="00E91ACE"/>
    <w:rsid w:val="00E91CB9"/>
    <w:rsid w:val="00E92068"/>
    <w:rsid w:val="00E92E07"/>
    <w:rsid w:val="00EA3A5E"/>
    <w:rsid w:val="00EA411B"/>
    <w:rsid w:val="00EA4AE7"/>
    <w:rsid w:val="00EA5544"/>
    <w:rsid w:val="00EA55D1"/>
    <w:rsid w:val="00EA7D7A"/>
    <w:rsid w:val="00EB04DC"/>
    <w:rsid w:val="00EB09CB"/>
    <w:rsid w:val="00EB4675"/>
    <w:rsid w:val="00EB700E"/>
    <w:rsid w:val="00EB71EE"/>
    <w:rsid w:val="00EC0353"/>
    <w:rsid w:val="00EC04F1"/>
    <w:rsid w:val="00EC1977"/>
    <w:rsid w:val="00EC1B41"/>
    <w:rsid w:val="00EC5048"/>
    <w:rsid w:val="00ED3513"/>
    <w:rsid w:val="00ED5693"/>
    <w:rsid w:val="00EE082C"/>
    <w:rsid w:val="00EE1BB4"/>
    <w:rsid w:val="00EE284A"/>
    <w:rsid w:val="00EE5225"/>
    <w:rsid w:val="00EE7044"/>
    <w:rsid w:val="00EE7A46"/>
    <w:rsid w:val="00EF1161"/>
    <w:rsid w:val="00EF7BF1"/>
    <w:rsid w:val="00EF7EE0"/>
    <w:rsid w:val="00F00BF4"/>
    <w:rsid w:val="00F035EA"/>
    <w:rsid w:val="00F107AD"/>
    <w:rsid w:val="00F10F8E"/>
    <w:rsid w:val="00F12827"/>
    <w:rsid w:val="00F1568B"/>
    <w:rsid w:val="00F16AE8"/>
    <w:rsid w:val="00F201F5"/>
    <w:rsid w:val="00F204CD"/>
    <w:rsid w:val="00F2116F"/>
    <w:rsid w:val="00F2373B"/>
    <w:rsid w:val="00F24209"/>
    <w:rsid w:val="00F25663"/>
    <w:rsid w:val="00F2656A"/>
    <w:rsid w:val="00F2777D"/>
    <w:rsid w:val="00F31066"/>
    <w:rsid w:val="00F32522"/>
    <w:rsid w:val="00F32574"/>
    <w:rsid w:val="00F33C09"/>
    <w:rsid w:val="00F36D34"/>
    <w:rsid w:val="00F37108"/>
    <w:rsid w:val="00F37C36"/>
    <w:rsid w:val="00F411E3"/>
    <w:rsid w:val="00F42B58"/>
    <w:rsid w:val="00F42E3A"/>
    <w:rsid w:val="00F4335D"/>
    <w:rsid w:val="00F4479D"/>
    <w:rsid w:val="00F4578F"/>
    <w:rsid w:val="00F4692B"/>
    <w:rsid w:val="00F46E2F"/>
    <w:rsid w:val="00F47524"/>
    <w:rsid w:val="00F52A99"/>
    <w:rsid w:val="00F53059"/>
    <w:rsid w:val="00F53C49"/>
    <w:rsid w:val="00F540EF"/>
    <w:rsid w:val="00F5416E"/>
    <w:rsid w:val="00F54E4A"/>
    <w:rsid w:val="00F56728"/>
    <w:rsid w:val="00F7120D"/>
    <w:rsid w:val="00F71D5A"/>
    <w:rsid w:val="00F72DF9"/>
    <w:rsid w:val="00F739C7"/>
    <w:rsid w:val="00F75A48"/>
    <w:rsid w:val="00F76CFA"/>
    <w:rsid w:val="00F80E76"/>
    <w:rsid w:val="00F83811"/>
    <w:rsid w:val="00F846DB"/>
    <w:rsid w:val="00F8579F"/>
    <w:rsid w:val="00F9108D"/>
    <w:rsid w:val="00F91144"/>
    <w:rsid w:val="00F9329E"/>
    <w:rsid w:val="00FA1B94"/>
    <w:rsid w:val="00FA4F63"/>
    <w:rsid w:val="00FA4F67"/>
    <w:rsid w:val="00FA6226"/>
    <w:rsid w:val="00FA7FCE"/>
    <w:rsid w:val="00FB21C9"/>
    <w:rsid w:val="00FB6935"/>
    <w:rsid w:val="00FB74E1"/>
    <w:rsid w:val="00FB7E8E"/>
    <w:rsid w:val="00FC1762"/>
    <w:rsid w:val="00FC2B2B"/>
    <w:rsid w:val="00FC32E7"/>
    <w:rsid w:val="00FC3826"/>
    <w:rsid w:val="00FC5D23"/>
    <w:rsid w:val="00FC5F73"/>
    <w:rsid w:val="00FC739C"/>
    <w:rsid w:val="00FD3DE0"/>
    <w:rsid w:val="00FD41E9"/>
    <w:rsid w:val="00FD441B"/>
    <w:rsid w:val="00FE0090"/>
    <w:rsid w:val="00FE2595"/>
    <w:rsid w:val="00FE298B"/>
    <w:rsid w:val="00FE2D7D"/>
    <w:rsid w:val="00FE41A6"/>
    <w:rsid w:val="00FE4A34"/>
    <w:rsid w:val="00FE4AA7"/>
    <w:rsid w:val="00FE574E"/>
    <w:rsid w:val="00FE70DE"/>
    <w:rsid w:val="00FE7131"/>
    <w:rsid w:val="00FF16C8"/>
    <w:rsid w:val="00FF17C0"/>
    <w:rsid w:val="00FF3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8"/>
    <o:shapelayout v:ext="edit">
      <o:idmap v:ext="edit" data="1"/>
      <o:rules v:ext="edit">
        <o:r id="V:Rule1" type="connector" idref="#_x0000_s1118"/>
        <o:r id="V:Rule2" type="connector" idref="#_x0000_s1077"/>
        <o:r id="V:Rule3" type="connector" idref="#_x0000_s1076"/>
      </o:rules>
    </o:shapelayout>
  </w:shapeDefaults>
  <w:decimalSymbol w:val=","/>
  <w:listSeparator w:val=","/>
  <w14:docId w14:val="60F0DA0A"/>
  <w15:chartTrackingRefBased/>
  <w15:docId w15:val="{69743FA0-D8A9-4040-A64E-5282128CC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B48BE"/>
    <w:rPr>
      <w:rFonts w:ascii="VNI-Centur" w:hAnsi="VNI-Centur"/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VNI-Book" w:hAnsi="VNI-Book"/>
      <w:b/>
      <w:sz w:val="28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VNI-Book" w:hAnsi="VNI-Book"/>
      <w:b/>
      <w:i/>
      <w:sz w:val="28"/>
    </w:rPr>
  </w:style>
  <w:style w:type="paragraph" w:styleId="Heading3">
    <w:name w:val="heading 3"/>
    <w:basedOn w:val="Normal"/>
    <w:next w:val="Normal"/>
    <w:qFormat/>
    <w:pPr>
      <w:keepNext/>
      <w:ind w:left="1440"/>
      <w:outlineLvl w:val="2"/>
    </w:pPr>
    <w:rPr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1440" w:firstLine="720"/>
    </w:pPr>
  </w:style>
  <w:style w:type="paragraph" w:styleId="BodyTextIndent2">
    <w:name w:val="Body Text Indent 2"/>
    <w:basedOn w:val="Normal"/>
    <w:pPr>
      <w:ind w:left="1440"/>
    </w:pPr>
    <w:rPr>
      <w:b/>
      <w:sz w:val="28"/>
    </w:rPr>
  </w:style>
  <w:style w:type="paragraph" w:styleId="BalloonText">
    <w:name w:val="Balloon Text"/>
    <w:basedOn w:val="Normal"/>
    <w:link w:val="BalloonTextChar"/>
    <w:rsid w:val="00505C9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505C9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rsid w:val="009E185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9E185D"/>
    <w:rPr>
      <w:rFonts w:ascii="VNI-Centur" w:hAnsi="VNI-Centur"/>
      <w:sz w:val="24"/>
    </w:rPr>
  </w:style>
  <w:style w:type="paragraph" w:styleId="Footer">
    <w:name w:val="footer"/>
    <w:basedOn w:val="Normal"/>
    <w:link w:val="FooterChar"/>
    <w:rsid w:val="009E185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9E185D"/>
    <w:rPr>
      <w:rFonts w:ascii="VNI-Centur" w:hAnsi="VNI-Centur"/>
      <w:sz w:val="24"/>
    </w:rPr>
  </w:style>
  <w:style w:type="table" w:styleId="TableGrid">
    <w:name w:val="Table Grid"/>
    <w:basedOn w:val="TableNormal"/>
    <w:rsid w:val="009838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82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7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78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2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93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3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4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3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_Tuyen%20sinh%20lop%201\file%20tuy&#7875;n%20sinh.xlsx" TargetMode="External"/><Relationship Id="rId1" Type="http://schemas.openxmlformats.org/officeDocument/2006/relationships/attachedTemplate" Target="file:///C:\NND\DBM_NND\DBM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7C148C-9223-4E48-A77B-32205F10F7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DBM.dotm</Template>
  <TotalTime>371</TotalTime>
  <Pages>2</Pages>
  <Words>806</Words>
  <Characters>4598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Phoøng Giaùo Duïc-Ñaøo Taïo Quaän 7</vt:lpstr>
    </vt:vector>
  </TitlesOfParts>
  <Company>PGD NHA BE</Company>
  <LinksUpToDate>false</LinksUpToDate>
  <CharactersWithSpaces>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Phoøng Giaùo Duïc-Ñaøo Taïo Quaän 7</dc:title>
  <dc:subject/>
  <dc:creator>OPEY A.</dc:creator>
  <cp:keywords/>
  <dc:description/>
  <cp:lastModifiedBy>Ngọc Vân Từ</cp:lastModifiedBy>
  <cp:revision>58</cp:revision>
  <cp:lastPrinted>2025-08-13T03:29:00Z</cp:lastPrinted>
  <dcterms:created xsi:type="dcterms:W3CDTF">2026-03-30T01:13:00Z</dcterms:created>
  <dcterms:modified xsi:type="dcterms:W3CDTF">2026-07-30T04:19:00Z</dcterms:modified>
</cp:coreProperties>
</file>