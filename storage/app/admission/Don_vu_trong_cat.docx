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4DEA7" w14:textId="1F3AF5A7" w:rsidR="002500E0" w:rsidRPr="00E27892" w:rsidRDefault="002500E0" w:rsidP="00F107AD">
      <w:pPr>
        <w:tabs>
          <w:tab w:val="center" w:pos="2552"/>
          <w:tab w:val="center" w:pos="8222"/>
        </w:tabs>
        <w:rPr>
          <w:rFonts w:ascii="Times New Roman" w:hAnsi="Times New Roman"/>
          <w:b/>
          <w:sz w:val="26"/>
          <w:szCs w:val="28"/>
        </w:rPr>
      </w:pPr>
      <w:r w:rsidRPr="00E27892">
        <w:rPr>
          <w:rFonts w:ascii="Times New Roman" w:hAnsi="Times New Roman"/>
          <w:sz w:val="26"/>
          <w:szCs w:val="28"/>
        </w:rPr>
        <w:t xml:space="preserve">  </w:t>
      </w:r>
      <w:r w:rsidRPr="00E27892">
        <w:rPr>
          <w:rFonts w:ascii="Times New Roman" w:hAnsi="Times New Roman"/>
          <w:sz w:val="26"/>
          <w:szCs w:val="28"/>
        </w:rPr>
        <w:tab/>
        <w:t xml:space="preserve">ỦY BAN NHÂN DÂN </w:t>
      </w:r>
      <w:r w:rsidR="0005655A" w:rsidRPr="00E27892">
        <w:rPr>
          <w:rFonts w:ascii="Times New Roman" w:hAnsi="Times New Roman"/>
          <w:sz w:val="26"/>
          <w:szCs w:val="28"/>
        </w:rPr>
        <w:t>PHƯỜNG TÂN THUẬN</w:t>
      </w:r>
      <w:r w:rsidRPr="00E27892">
        <w:rPr>
          <w:rFonts w:ascii="Times New Roman" w:hAnsi="Times New Roman"/>
          <w:sz w:val="26"/>
          <w:szCs w:val="28"/>
        </w:rPr>
        <w:tab/>
      </w:r>
      <w:r w:rsidRPr="00E27892">
        <w:rPr>
          <w:rFonts w:ascii="Times New Roman" w:hAnsi="Times New Roman"/>
          <w:b/>
          <w:sz w:val="26"/>
          <w:szCs w:val="28"/>
        </w:rPr>
        <w:t>CỘNG HÒA XÃ HỘI CHỦ NGHĨA VIỆT NAM</w:t>
      </w:r>
    </w:p>
    <w:p w14:paraId="79DEB45C" w14:textId="1819E891" w:rsidR="002500E0" w:rsidRPr="00E27892" w:rsidRDefault="002500E0" w:rsidP="00F107AD">
      <w:pPr>
        <w:tabs>
          <w:tab w:val="center" w:pos="2552"/>
          <w:tab w:val="center" w:pos="8222"/>
        </w:tabs>
        <w:rPr>
          <w:rFonts w:ascii="Times New Roman" w:hAnsi="Times New Roman"/>
          <w:b/>
          <w:sz w:val="26"/>
          <w:szCs w:val="28"/>
        </w:rPr>
      </w:pPr>
      <w:r w:rsidRPr="00E27892">
        <w:rPr>
          <w:rFonts w:ascii="Times New Roman" w:hAnsi="Times New Roman"/>
          <w:b/>
          <w:sz w:val="26"/>
          <w:szCs w:val="28"/>
        </w:rPr>
        <w:t xml:space="preserve">  </w:t>
      </w:r>
      <w:r w:rsidRPr="00E27892">
        <w:rPr>
          <w:rFonts w:ascii="Times New Roman" w:hAnsi="Times New Roman"/>
          <w:b/>
          <w:sz w:val="26"/>
          <w:szCs w:val="28"/>
        </w:rPr>
        <w:tab/>
        <w:t xml:space="preserve">TRƯỜNG TIỂU HỌC NGUYỄN THỊ ĐỊNH </w:t>
      </w:r>
      <w:r w:rsidRPr="00E27892">
        <w:rPr>
          <w:rFonts w:ascii="Times New Roman" w:hAnsi="Times New Roman"/>
          <w:b/>
          <w:sz w:val="26"/>
          <w:szCs w:val="28"/>
        </w:rPr>
        <w:tab/>
      </w:r>
      <w:proofErr w:type="spellStart"/>
      <w:r w:rsidRPr="00E27892">
        <w:rPr>
          <w:rFonts w:ascii="Times New Roman" w:hAnsi="Times New Roman"/>
          <w:b/>
          <w:sz w:val="26"/>
          <w:szCs w:val="28"/>
        </w:rPr>
        <w:t>Độc</w:t>
      </w:r>
      <w:proofErr w:type="spellEnd"/>
      <w:r w:rsidRPr="00E27892">
        <w:rPr>
          <w:rFonts w:ascii="Times New Roman" w:hAnsi="Times New Roman"/>
          <w:b/>
          <w:sz w:val="26"/>
          <w:szCs w:val="28"/>
        </w:rPr>
        <w:t xml:space="preserve"> </w:t>
      </w:r>
      <w:proofErr w:type="spellStart"/>
      <w:r w:rsidR="004243AB" w:rsidRPr="00E27892">
        <w:rPr>
          <w:rFonts w:ascii="Times New Roman" w:hAnsi="Times New Roman"/>
          <w:b/>
          <w:sz w:val="26"/>
          <w:szCs w:val="28"/>
        </w:rPr>
        <w:t>l</w:t>
      </w:r>
      <w:r w:rsidRPr="00E27892">
        <w:rPr>
          <w:rFonts w:ascii="Times New Roman" w:hAnsi="Times New Roman"/>
          <w:b/>
          <w:sz w:val="26"/>
          <w:szCs w:val="28"/>
        </w:rPr>
        <w:t>ập</w:t>
      </w:r>
      <w:proofErr w:type="spellEnd"/>
      <w:r w:rsidRPr="00E27892">
        <w:rPr>
          <w:rFonts w:ascii="Times New Roman" w:hAnsi="Times New Roman"/>
          <w:b/>
          <w:sz w:val="26"/>
          <w:szCs w:val="28"/>
        </w:rPr>
        <w:t xml:space="preserve"> – </w:t>
      </w:r>
      <w:proofErr w:type="spellStart"/>
      <w:r w:rsidRPr="00E27892">
        <w:rPr>
          <w:rFonts w:ascii="Times New Roman" w:hAnsi="Times New Roman"/>
          <w:b/>
          <w:sz w:val="26"/>
          <w:szCs w:val="28"/>
        </w:rPr>
        <w:t>Tự</w:t>
      </w:r>
      <w:proofErr w:type="spellEnd"/>
      <w:r w:rsidRPr="00E27892">
        <w:rPr>
          <w:rFonts w:ascii="Times New Roman" w:hAnsi="Times New Roman"/>
          <w:b/>
          <w:sz w:val="26"/>
          <w:szCs w:val="28"/>
        </w:rPr>
        <w:t xml:space="preserve"> </w:t>
      </w:r>
      <w:r w:rsidR="004243AB" w:rsidRPr="00E27892">
        <w:rPr>
          <w:rFonts w:ascii="Times New Roman" w:hAnsi="Times New Roman"/>
          <w:b/>
          <w:sz w:val="26"/>
          <w:szCs w:val="28"/>
        </w:rPr>
        <w:t>d</w:t>
      </w:r>
      <w:r w:rsidRPr="00E27892">
        <w:rPr>
          <w:rFonts w:ascii="Times New Roman" w:hAnsi="Times New Roman"/>
          <w:b/>
          <w:sz w:val="26"/>
          <w:szCs w:val="28"/>
        </w:rPr>
        <w:t xml:space="preserve">o – </w:t>
      </w:r>
      <w:proofErr w:type="spellStart"/>
      <w:r w:rsidRPr="00E27892">
        <w:rPr>
          <w:rFonts w:ascii="Times New Roman" w:hAnsi="Times New Roman"/>
          <w:b/>
          <w:sz w:val="26"/>
          <w:szCs w:val="28"/>
        </w:rPr>
        <w:t>Hạnh</w:t>
      </w:r>
      <w:proofErr w:type="spellEnd"/>
      <w:r w:rsidRPr="00E27892">
        <w:rPr>
          <w:rFonts w:ascii="Times New Roman" w:hAnsi="Times New Roman"/>
          <w:b/>
          <w:sz w:val="26"/>
          <w:szCs w:val="28"/>
        </w:rPr>
        <w:t xml:space="preserve"> </w:t>
      </w:r>
      <w:proofErr w:type="spellStart"/>
      <w:r w:rsidR="004243AB" w:rsidRPr="00E27892">
        <w:rPr>
          <w:rFonts w:ascii="Times New Roman" w:hAnsi="Times New Roman"/>
          <w:b/>
          <w:sz w:val="26"/>
          <w:szCs w:val="28"/>
        </w:rPr>
        <w:t>p</w:t>
      </w:r>
      <w:r w:rsidRPr="00E27892">
        <w:rPr>
          <w:rFonts w:ascii="Times New Roman" w:hAnsi="Times New Roman"/>
          <w:b/>
          <w:sz w:val="26"/>
          <w:szCs w:val="28"/>
        </w:rPr>
        <w:t>húc</w:t>
      </w:r>
      <w:proofErr w:type="spellEnd"/>
      <w:r w:rsidRPr="00E27892">
        <w:rPr>
          <w:rFonts w:ascii="Times New Roman" w:hAnsi="Times New Roman"/>
          <w:b/>
          <w:sz w:val="26"/>
          <w:szCs w:val="28"/>
        </w:rPr>
        <w:t xml:space="preserve"> </w:t>
      </w:r>
    </w:p>
    <w:p w14:paraId="6FBA2BD3" w14:textId="42EB32E0" w:rsidR="002500E0" w:rsidRPr="00E27892" w:rsidRDefault="00CF7A70" w:rsidP="000F721A">
      <w:pPr>
        <w:tabs>
          <w:tab w:val="center" w:pos="2552"/>
          <w:tab w:val="center" w:pos="8080"/>
        </w:tabs>
        <w:rPr>
          <w:rFonts w:ascii="Times New Roman" w:hAnsi="Times New Roman"/>
          <w:sz w:val="18"/>
        </w:rPr>
      </w:pPr>
      <w:r>
        <w:rPr>
          <w:rFonts w:ascii="Times New Roman" w:hAnsi="Times New Roman"/>
          <w:noProof/>
          <w:sz w:val="26"/>
          <w:szCs w:val="28"/>
        </w:rPr>
        <w:pict w14:anchorId="73E4D4B7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7" type="#_x0000_t32" style="position:absolute;margin-left:329.25pt;margin-top:.65pt;width:163.5pt;height:0;z-index:251656192" o:connectortype="straight"/>
        </w:pict>
      </w:r>
      <w:r>
        <w:rPr>
          <w:rFonts w:ascii="Times New Roman" w:hAnsi="Times New Roman"/>
          <w:noProof/>
          <w:sz w:val="26"/>
          <w:szCs w:val="28"/>
        </w:rPr>
        <w:pict w14:anchorId="2CC16E36">
          <v:shape id="_x0000_s1076" type="#_x0000_t32" style="position:absolute;margin-left:66.75pt;margin-top:2.9pt;width:114pt;height:0;z-index:251655168" o:connectortype="straight"/>
        </w:pict>
      </w:r>
      <w:r w:rsidR="000F721A" w:rsidRPr="00E27892">
        <w:rPr>
          <w:rFonts w:ascii="Times New Roman" w:hAnsi="Times New Roman"/>
          <w:sz w:val="26"/>
          <w:szCs w:val="28"/>
        </w:rPr>
        <w:tab/>
      </w:r>
      <w:r w:rsidR="002500E0" w:rsidRPr="00E27892">
        <w:rPr>
          <w:rFonts w:ascii="Times New Roman" w:hAnsi="Times New Roman"/>
          <w:sz w:val="26"/>
          <w:szCs w:val="28"/>
        </w:rPr>
        <w:t xml:space="preserve"> </w:t>
      </w:r>
    </w:p>
    <w:p w14:paraId="543027FA" w14:textId="02DFEC13" w:rsidR="002500E0" w:rsidRPr="00E27892" w:rsidRDefault="00CF7A70" w:rsidP="002500E0">
      <w:pPr>
        <w:pStyle w:val="Heading1"/>
        <w:rPr>
          <w:rFonts w:ascii="Times New Roman" w:hAnsi="Times New Roman"/>
          <w:sz w:val="12"/>
          <w:szCs w:val="12"/>
        </w:rPr>
      </w:pPr>
      <w:r>
        <w:rPr>
          <w:rFonts w:ascii="Times New Roman" w:hAnsi="Times New Roman"/>
          <w:noProof/>
        </w:rPr>
        <w:pict w14:anchorId="02966827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85" type="#_x0000_t202" style="position:absolute;left:0;text-align:left;margin-left:452.25pt;margin-top:6.35pt;width:114.5pt;height:23pt;z-index:251658240;visibility:visible;mso-wrap-distance-top:3.6pt;mso-wrap-distance-bottom:3.6pt;mso-width-relative:margin;mso-height-relative:margin" filled="f">
            <v:textbox style="mso-next-textbox:#Text Box 2">
              <w:txbxContent>
                <w:p w14:paraId="50A88907" w14:textId="0BA73250" w:rsidR="007C4A1B" w:rsidRPr="007C4A1B" w:rsidRDefault="00C16A9B" w:rsidP="007C4A1B">
                  <w:pPr>
                    <w:rPr>
                      <w:rFonts w:ascii="Times New Roman" w:hAnsi="Times New Roman"/>
                      <w:szCs w:val="24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>MHS20260001</w:t>
                  </w:r>
                </w:p>
                <w:p w14:paraId="610358CC" w14:textId="6C9DA77C" w:rsidR="006B3DFA" w:rsidRPr="008A254C" w:rsidRDefault="00C16A9B">
                  <w:pPr>
                    <w:rPr>
                      <w:rFonts w:ascii="Times New Roman" w:hAnsi="Times New Roman"/>
                      <w:szCs w:val="24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>}</w:t>
                  </w:r>
                </w:p>
              </w:txbxContent>
            </v:textbox>
          </v:shape>
        </w:pict>
      </w:r>
      <w:r w:rsidR="002500E0" w:rsidRPr="00E27892">
        <w:rPr>
          <w:rFonts w:ascii="Times New Roman" w:hAnsi="Times New Roman"/>
          <w:szCs w:val="28"/>
        </w:rPr>
        <w:t xml:space="preserve">  </w:t>
      </w:r>
    </w:p>
    <w:p w14:paraId="567A7211" w14:textId="3313C365" w:rsidR="002500E0" w:rsidRPr="00E27892" w:rsidRDefault="002500E0" w:rsidP="00342719">
      <w:pPr>
        <w:pStyle w:val="Heading1"/>
        <w:rPr>
          <w:rFonts w:ascii="Times New Roman" w:hAnsi="Times New Roman"/>
          <w:sz w:val="30"/>
          <w:szCs w:val="28"/>
        </w:rPr>
      </w:pPr>
      <w:r w:rsidRPr="00E27892">
        <w:rPr>
          <w:rFonts w:ascii="Times New Roman" w:hAnsi="Times New Roman"/>
          <w:sz w:val="30"/>
          <w:szCs w:val="28"/>
        </w:rPr>
        <w:t>ĐƠN ĐĂNG KÝ NHẬP HỌC LỚP MỘT</w:t>
      </w:r>
    </w:p>
    <w:p w14:paraId="3276E49F" w14:textId="3C31A09E" w:rsidR="002500E0" w:rsidRPr="00E27892" w:rsidRDefault="002500E0" w:rsidP="005A5C5C">
      <w:pPr>
        <w:pStyle w:val="Heading2"/>
        <w:rPr>
          <w:rFonts w:ascii="Times New Roman" w:hAnsi="Times New Roman"/>
          <w:szCs w:val="28"/>
        </w:rPr>
      </w:pPr>
      <w:proofErr w:type="spellStart"/>
      <w:r w:rsidRPr="00E27892">
        <w:rPr>
          <w:rFonts w:ascii="Times New Roman" w:hAnsi="Times New Roman"/>
          <w:szCs w:val="28"/>
        </w:rPr>
        <w:t>Năm</w:t>
      </w:r>
      <w:proofErr w:type="spellEnd"/>
      <w:r w:rsidRPr="00E27892">
        <w:rPr>
          <w:rFonts w:ascii="Times New Roman" w:hAnsi="Times New Roman"/>
          <w:szCs w:val="28"/>
        </w:rPr>
        <w:t xml:space="preserve"> </w:t>
      </w:r>
      <w:proofErr w:type="spellStart"/>
      <w:r w:rsidRPr="00E27892">
        <w:rPr>
          <w:rFonts w:ascii="Times New Roman" w:hAnsi="Times New Roman"/>
          <w:szCs w:val="28"/>
        </w:rPr>
        <w:t>học</w:t>
      </w:r>
      <w:proofErr w:type="spellEnd"/>
      <w:r w:rsidRPr="00E27892">
        <w:rPr>
          <w:rFonts w:ascii="Times New Roman" w:hAnsi="Times New Roman"/>
          <w:szCs w:val="28"/>
        </w:rPr>
        <w:t xml:space="preserve"> 20</w:t>
      </w:r>
      <w:r w:rsidR="00AE316D" w:rsidRPr="00E27892">
        <w:rPr>
          <w:rFonts w:ascii="Times New Roman" w:hAnsi="Times New Roman"/>
          <w:szCs w:val="28"/>
        </w:rPr>
        <w:t>2</w:t>
      </w:r>
      <w:r w:rsidR="0005655A" w:rsidRPr="00E27892">
        <w:rPr>
          <w:rFonts w:ascii="Times New Roman" w:hAnsi="Times New Roman"/>
          <w:szCs w:val="28"/>
        </w:rPr>
        <w:t>6</w:t>
      </w:r>
      <w:r w:rsidRPr="00E27892">
        <w:rPr>
          <w:rFonts w:ascii="Times New Roman" w:hAnsi="Times New Roman"/>
          <w:szCs w:val="28"/>
        </w:rPr>
        <w:t xml:space="preserve"> – </w:t>
      </w:r>
      <w:r w:rsidR="005A5C5C" w:rsidRPr="00E27892">
        <w:rPr>
          <w:rFonts w:ascii="Times New Roman" w:hAnsi="Times New Roman"/>
          <w:szCs w:val="28"/>
        </w:rPr>
        <w:t>202</w:t>
      </w:r>
      <w:r w:rsidR="0005655A" w:rsidRPr="00E27892">
        <w:rPr>
          <w:rFonts w:ascii="Times New Roman" w:hAnsi="Times New Roman"/>
          <w:szCs w:val="28"/>
        </w:rPr>
        <w:t>7</w:t>
      </w:r>
    </w:p>
    <w:p w14:paraId="4EAC93F3" w14:textId="435CB476" w:rsidR="00D8269B" w:rsidRPr="00E27892" w:rsidRDefault="00CF7A70" w:rsidP="00D8269B">
      <w:pPr>
        <w:rPr>
          <w:rFonts w:ascii="Times New Roman" w:hAnsi="Times New Roman"/>
          <w:sz w:val="12"/>
          <w:szCs w:val="8"/>
        </w:rPr>
      </w:pPr>
      <w:r>
        <w:rPr>
          <w:rFonts w:ascii="Times New Roman" w:hAnsi="Times New Roman"/>
          <w:noProof/>
          <w:sz w:val="12"/>
          <w:szCs w:val="8"/>
        </w:rPr>
        <w:pict w14:anchorId="5683DE52">
          <v:shape id="_x0000_s1118" type="#_x0000_t32" style="position:absolute;margin-left:248.45pt;margin-top:.5pt;width:65.1pt;height:0;z-index:251679744" o:connectortype="straight"/>
        </w:pict>
      </w:r>
    </w:p>
    <w:p w14:paraId="162D7790" w14:textId="234A71EB" w:rsidR="002500E0" w:rsidRPr="00E27892" w:rsidRDefault="002500E0" w:rsidP="002500E0">
      <w:pPr>
        <w:ind w:left="1440"/>
        <w:rPr>
          <w:rFonts w:ascii="Times New Roman" w:hAnsi="Times New Roman"/>
          <w:b/>
          <w:sz w:val="28"/>
          <w:szCs w:val="28"/>
        </w:rPr>
      </w:pPr>
      <w:proofErr w:type="spellStart"/>
      <w:r w:rsidRPr="00E27892">
        <w:rPr>
          <w:rFonts w:ascii="Times New Roman" w:hAnsi="Times New Roman"/>
          <w:b/>
          <w:sz w:val="28"/>
          <w:szCs w:val="28"/>
          <w:u w:val="single"/>
        </w:rPr>
        <w:t>Kính</w:t>
      </w:r>
      <w:proofErr w:type="spellEnd"/>
      <w:r w:rsidRPr="00E27892">
        <w:rPr>
          <w:rFonts w:ascii="Times New Roman" w:hAnsi="Times New Roman"/>
          <w:b/>
          <w:sz w:val="28"/>
          <w:szCs w:val="28"/>
          <w:u w:val="single"/>
        </w:rPr>
        <w:t xml:space="preserve"> </w:t>
      </w:r>
      <w:proofErr w:type="spellStart"/>
      <w:r w:rsidRPr="00E27892">
        <w:rPr>
          <w:rFonts w:ascii="Times New Roman" w:hAnsi="Times New Roman"/>
          <w:b/>
          <w:sz w:val="28"/>
          <w:szCs w:val="28"/>
          <w:u w:val="single"/>
        </w:rPr>
        <w:t>gửi</w:t>
      </w:r>
      <w:proofErr w:type="spellEnd"/>
      <w:r w:rsidRPr="00E27892">
        <w:rPr>
          <w:rFonts w:ascii="Times New Roman" w:hAnsi="Times New Roman"/>
          <w:b/>
          <w:sz w:val="28"/>
          <w:szCs w:val="28"/>
          <w:u w:val="single"/>
        </w:rPr>
        <w:t>:</w:t>
      </w:r>
      <w:r w:rsidRPr="00E27892">
        <w:rPr>
          <w:rFonts w:ascii="Times New Roman" w:hAnsi="Times New Roman"/>
          <w:b/>
          <w:sz w:val="28"/>
          <w:szCs w:val="28"/>
        </w:rPr>
        <w:t xml:space="preserve">   </w:t>
      </w:r>
      <w:proofErr w:type="spellStart"/>
      <w:r w:rsidRPr="00E27892">
        <w:rPr>
          <w:rFonts w:ascii="Times New Roman" w:hAnsi="Times New Roman"/>
          <w:b/>
          <w:sz w:val="28"/>
          <w:szCs w:val="28"/>
        </w:rPr>
        <w:t>Hội</w:t>
      </w:r>
      <w:proofErr w:type="spellEnd"/>
      <w:r w:rsidRPr="00E27892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E27892">
        <w:rPr>
          <w:rFonts w:ascii="Times New Roman" w:hAnsi="Times New Roman"/>
          <w:b/>
          <w:sz w:val="28"/>
          <w:szCs w:val="28"/>
        </w:rPr>
        <w:t>đồng</w:t>
      </w:r>
      <w:proofErr w:type="spellEnd"/>
      <w:r w:rsidRPr="00E27892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E27892">
        <w:rPr>
          <w:rFonts w:ascii="Times New Roman" w:hAnsi="Times New Roman"/>
          <w:b/>
          <w:sz w:val="28"/>
          <w:szCs w:val="28"/>
        </w:rPr>
        <w:t>tuyển</w:t>
      </w:r>
      <w:proofErr w:type="spellEnd"/>
      <w:r w:rsidRPr="00E27892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E27892">
        <w:rPr>
          <w:rFonts w:ascii="Times New Roman" w:hAnsi="Times New Roman"/>
          <w:b/>
          <w:sz w:val="28"/>
          <w:szCs w:val="28"/>
        </w:rPr>
        <w:t>sinh</w:t>
      </w:r>
      <w:proofErr w:type="spellEnd"/>
      <w:r w:rsidRPr="00E27892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E27892">
        <w:rPr>
          <w:rFonts w:ascii="Times New Roman" w:hAnsi="Times New Roman"/>
          <w:b/>
          <w:sz w:val="28"/>
          <w:szCs w:val="28"/>
        </w:rPr>
        <w:t>lớp</w:t>
      </w:r>
      <w:proofErr w:type="spellEnd"/>
      <w:r w:rsidRPr="00E27892">
        <w:rPr>
          <w:rFonts w:ascii="Times New Roman" w:hAnsi="Times New Roman"/>
          <w:b/>
          <w:sz w:val="28"/>
          <w:szCs w:val="28"/>
        </w:rPr>
        <w:t xml:space="preserve"> 1 </w:t>
      </w:r>
      <w:proofErr w:type="spellStart"/>
      <w:r w:rsidR="00C66AB5" w:rsidRPr="00E27892">
        <w:rPr>
          <w:rFonts w:ascii="Times New Roman" w:hAnsi="Times New Roman"/>
          <w:b/>
          <w:sz w:val="28"/>
          <w:szCs w:val="28"/>
        </w:rPr>
        <w:t>T</w:t>
      </w:r>
      <w:r w:rsidRPr="00E27892">
        <w:rPr>
          <w:rFonts w:ascii="Times New Roman" w:hAnsi="Times New Roman"/>
          <w:b/>
          <w:sz w:val="28"/>
          <w:szCs w:val="28"/>
        </w:rPr>
        <w:t>rường</w:t>
      </w:r>
      <w:proofErr w:type="spellEnd"/>
      <w:r w:rsidRPr="00E27892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E27892">
        <w:rPr>
          <w:rFonts w:ascii="Times New Roman" w:hAnsi="Times New Roman"/>
          <w:b/>
          <w:sz w:val="28"/>
          <w:szCs w:val="28"/>
        </w:rPr>
        <w:t>Tiểu</w:t>
      </w:r>
      <w:proofErr w:type="spellEnd"/>
      <w:r w:rsidRPr="00E27892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E27892">
        <w:rPr>
          <w:rFonts w:ascii="Times New Roman" w:hAnsi="Times New Roman"/>
          <w:b/>
          <w:sz w:val="28"/>
          <w:szCs w:val="28"/>
        </w:rPr>
        <w:t>học</w:t>
      </w:r>
      <w:proofErr w:type="spellEnd"/>
      <w:r w:rsidRPr="00E27892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E27892">
        <w:rPr>
          <w:rFonts w:ascii="Times New Roman" w:hAnsi="Times New Roman"/>
          <w:b/>
          <w:sz w:val="28"/>
          <w:szCs w:val="28"/>
        </w:rPr>
        <w:t>Nguyễn</w:t>
      </w:r>
      <w:proofErr w:type="spellEnd"/>
      <w:r w:rsidRPr="00E27892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E27892">
        <w:rPr>
          <w:rFonts w:ascii="Times New Roman" w:hAnsi="Times New Roman"/>
          <w:b/>
          <w:sz w:val="28"/>
          <w:szCs w:val="28"/>
        </w:rPr>
        <w:t>Thị</w:t>
      </w:r>
      <w:proofErr w:type="spellEnd"/>
      <w:r w:rsidRPr="00E27892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E27892">
        <w:rPr>
          <w:rFonts w:ascii="Times New Roman" w:hAnsi="Times New Roman"/>
          <w:b/>
          <w:sz w:val="28"/>
          <w:szCs w:val="28"/>
        </w:rPr>
        <w:t>Định</w:t>
      </w:r>
      <w:proofErr w:type="spellEnd"/>
    </w:p>
    <w:p w14:paraId="695093F2" w14:textId="72A110AA" w:rsidR="002500E0" w:rsidRPr="00E27892" w:rsidRDefault="002500E0" w:rsidP="002500E0">
      <w:pPr>
        <w:ind w:left="1440"/>
        <w:rPr>
          <w:rFonts w:ascii="Times New Roman" w:hAnsi="Times New Roman"/>
          <w:b/>
          <w:sz w:val="28"/>
          <w:szCs w:val="28"/>
        </w:rPr>
      </w:pP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49"/>
        <w:gridCol w:w="1502"/>
        <w:gridCol w:w="62"/>
        <w:gridCol w:w="1199"/>
        <w:gridCol w:w="1042"/>
        <w:gridCol w:w="378"/>
        <w:gridCol w:w="1441"/>
        <w:gridCol w:w="482"/>
        <w:gridCol w:w="2216"/>
      </w:tblGrid>
      <w:tr w:rsidR="001E373F" w:rsidRPr="00A00152" w14:paraId="4BA94EAC" w14:textId="77777777" w:rsidTr="009B3A19">
        <w:trPr>
          <w:trHeight w:val="554"/>
        </w:trPr>
        <w:tc>
          <w:tcPr>
            <w:tcW w:w="2511" w:type="dxa"/>
          </w:tcPr>
          <w:p w14:paraId="6E05D679" w14:textId="795C6D6F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 xml:space="preserve">*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Họ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và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tên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học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sinh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4075" w:type="dxa"/>
            <w:gridSpan w:val="5"/>
          </w:tcPr>
          <w:p w14:paraId="45A681E6" w14:textId="6A6E3FA5" w:rsidR="009838EC" w:rsidRPr="00A00152" w:rsidRDefault="009838EC" w:rsidP="00D62E36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instrText>MERGEFIELD HoVaTenHocSinh \* MERGEFORMAT</w:instrTex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b/>
                <w:bCs/>
                <w:szCs w:val="24"/>
              </w:rPr>
              <w:t>VŨ TRỌNG CÁT</w: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end"/>
            </w:r>
          </w:p>
        </w:tc>
        <w:tc>
          <w:tcPr>
            <w:tcW w:w="1955" w:type="dxa"/>
            <w:gridSpan w:val="2"/>
          </w:tcPr>
          <w:p w14:paraId="1FD22C00" w14:textId="6AD0B753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Giới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tính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(Nam/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Nữ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):</w:t>
            </w:r>
          </w:p>
        </w:tc>
        <w:tc>
          <w:tcPr>
            <w:tcW w:w="2230" w:type="dxa"/>
          </w:tcPr>
          <w:p w14:paraId="5CEEAE80" w14:textId="229B895C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GioiTinh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Nữ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4EE864C7" w14:textId="77777777" w:rsidTr="009B3A19">
        <w:tc>
          <w:tcPr>
            <w:tcW w:w="2511" w:type="dxa"/>
          </w:tcPr>
          <w:p w14:paraId="393C0516" w14:textId="78239CB3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Ngày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sinh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1436" w:type="dxa"/>
            <w:gridSpan w:val="2"/>
          </w:tcPr>
          <w:p w14:paraId="4E9BE659" w14:textId="1C0C289D" w:rsidR="009838EC" w:rsidRPr="009E6489" w:rsidRDefault="009838EC" w:rsidP="00D62E36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9E6489">
              <w:rPr>
                <w:rFonts w:ascii="Times New Roman" w:hAnsi="Times New Roman"/>
                <w:b/>
                <w:bCs/>
                <w:szCs w:val="24"/>
              </w:rPr>
              <w:fldChar w:fldCharType="begin"/>
            </w:r>
            <w:r w:rsidRPr="009E6489">
              <w:rPr>
                <w:rFonts w:ascii="Times New Roman" w:hAnsi="Times New Roman"/>
                <w:b/>
                <w:bCs/>
                <w:szCs w:val="24"/>
              </w:rPr>
              <w:instrText>MERGEFIELD NgaySinh \* MERGEFORMAT</w:instrText>
            </w:r>
            <w:r w:rsidRPr="009E6489">
              <w:rPr>
                <w:rFonts w:ascii="Times New Roman" w:hAnsi="Times New Roman"/>
                <w:b/>
                <w:bCs/>
                <w:szCs w:val="24"/>
              </w:rPr>
              <w:fldChar w:fldCharType="separate"/>
            </w:r>
            <w:r w:rsidR="00B41291" w:rsidRPr="009E6489">
              <w:rPr>
                <w:rFonts w:ascii="Times New Roman" w:hAnsi="Times New Roman"/>
                <w:b/>
                <w:bCs/>
                <w:szCs w:val="24"/>
              </w:rPr>
              <w:t>13/03/2019</w:t>
            </w:r>
            <w:r w:rsidRPr="009E6489">
              <w:rPr>
                <w:rFonts w:ascii="Times New Roman" w:hAnsi="Times New Roman"/>
                <w:b/>
                <w:bCs/>
                <w:szCs w:val="24"/>
              </w:rPr>
              <w:fldChar w:fldCharType="end"/>
            </w:r>
          </w:p>
        </w:tc>
        <w:tc>
          <w:tcPr>
            <w:tcW w:w="1219" w:type="dxa"/>
          </w:tcPr>
          <w:p w14:paraId="4DE0B780" w14:textId="7D56EBDA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Dân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tộc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1420" w:type="dxa"/>
            <w:gridSpan w:val="2"/>
          </w:tcPr>
          <w:p w14:paraId="40EC9B2B" w14:textId="3134F387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DanToc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Kinh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955" w:type="dxa"/>
            <w:gridSpan w:val="2"/>
          </w:tcPr>
          <w:p w14:paraId="50098927" w14:textId="2D0B8388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Mã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định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danh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230" w:type="dxa"/>
          </w:tcPr>
          <w:p w14:paraId="18DF706B" w14:textId="63E8B882" w:rsidR="009838EC" w:rsidRPr="00A00152" w:rsidRDefault="009838EC" w:rsidP="00D62E36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instrText>MERGEFIELD MaDinhDanh \* MERGEFORMAT</w:instrTex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b/>
                <w:bCs/>
                <w:szCs w:val="24"/>
              </w:rPr>
              <w:t>075219245742</w: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end"/>
            </w:r>
          </w:p>
        </w:tc>
      </w:tr>
      <w:tr w:rsidR="001E373F" w:rsidRPr="00A00152" w14:paraId="5C63A8D8" w14:textId="77777777" w:rsidTr="009B3A19">
        <w:tc>
          <w:tcPr>
            <w:tcW w:w="2511" w:type="dxa"/>
          </w:tcPr>
          <w:p w14:paraId="61C1B97B" w14:textId="0DD63B91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Quốc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tịch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1436" w:type="dxa"/>
            <w:gridSpan w:val="2"/>
          </w:tcPr>
          <w:p w14:paraId="5FF58B4F" w14:textId="4E163EAA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QuocTich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Việt Nam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219" w:type="dxa"/>
          </w:tcPr>
          <w:p w14:paraId="69EE378E" w14:textId="7E0075AD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Tôn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giáo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1420" w:type="dxa"/>
            <w:gridSpan w:val="2"/>
          </w:tcPr>
          <w:p w14:paraId="72D624F7" w14:textId="250EDAB9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TonGiao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Không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955" w:type="dxa"/>
            <w:gridSpan w:val="2"/>
          </w:tcPr>
          <w:p w14:paraId="1C550487" w14:textId="4698F60F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color w:val="000000"/>
                <w:szCs w:val="24"/>
              </w:rPr>
              <w:t>SĐT (</w:t>
            </w:r>
            <w:proofErr w:type="spellStart"/>
            <w:r w:rsidRPr="00A00152">
              <w:rPr>
                <w:rFonts w:ascii="Times New Roman" w:hAnsi="Times New Roman"/>
                <w:color w:val="000000"/>
                <w:szCs w:val="24"/>
              </w:rPr>
              <w:t>EnetViet</w:t>
            </w:r>
            <w:proofErr w:type="spellEnd"/>
            <w:r w:rsidRPr="00A00152">
              <w:rPr>
                <w:rFonts w:ascii="Times New Roman" w:hAnsi="Times New Roman"/>
                <w:color w:val="000000"/>
                <w:szCs w:val="24"/>
              </w:rPr>
              <w:t>):</w:t>
            </w:r>
          </w:p>
        </w:tc>
        <w:tc>
          <w:tcPr>
            <w:tcW w:w="2230" w:type="dxa"/>
          </w:tcPr>
          <w:p w14:paraId="049B7EFF" w14:textId="013838D0" w:rsidR="009838EC" w:rsidRPr="00A00152" w:rsidRDefault="009838EC" w:rsidP="006E72D4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SDTEnetViet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0704631216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9838EC" w:rsidRPr="00A00152" w14:paraId="02318E5B" w14:textId="77777777" w:rsidTr="009B3A19">
        <w:tc>
          <w:tcPr>
            <w:tcW w:w="2511" w:type="dxa"/>
          </w:tcPr>
          <w:p w14:paraId="3BEAFEF9" w14:textId="130DF75C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Nơi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sinh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8260" w:type="dxa"/>
            <w:gridSpan w:val="8"/>
          </w:tcPr>
          <w:p w14:paraId="21EFA8F5" w14:textId="14CCB255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NoiSinh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BV Từ Dũ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9838EC" w:rsidRPr="00A00152" w14:paraId="26F09109" w14:textId="77777777" w:rsidTr="009B3A19">
        <w:tc>
          <w:tcPr>
            <w:tcW w:w="2511" w:type="dxa"/>
          </w:tcPr>
          <w:p w14:paraId="53CF6A05" w14:textId="63AE3F80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Nơi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đăng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ký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khai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sinh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8260" w:type="dxa"/>
            <w:gridSpan w:val="8"/>
          </w:tcPr>
          <w:p w14:paraId="07CB8D18" w14:textId="604C45C5" w:rsidR="009838EC" w:rsidRPr="00A00152" w:rsidRDefault="008715E7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NoiSinh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Pr="00A00152">
              <w:rPr>
                <w:rFonts w:ascii="Times New Roman" w:hAnsi="Times New Roman"/>
                <w:szCs w:val="24"/>
              </w:rPr>
              <w:t>Phường Hoàn Kiếm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  <w:r w:rsidR="000277D2">
              <w:rPr>
                <w:rFonts w:ascii="Times New Roman" w:hAnsi="Times New Roman"/>
                <w:szCs w:val="24"/>
              </w:rPr>
              <w:t xml:space="preserve"> , </w:t>
            </w:r>
            <w:r w:rsidR="000277D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0277D2" w:rsidRPr="00A00152">
              <w:rPr>
                <w:rFonts w:ascii="Times New Roman" w:hAnsi="Times New Roman"/>
                <w:szCs w:val="24"/>
              </w:rPr>
              <w:instrText>MERGEFIELD NoiSinh \* MERGEFORMAT</w:instrText>
            </w:r>
            <w:r w:rsidR="000277D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0277D2" w:rsidRPr="00A00152">
              <w:rPr>
                <w:rFonts w:ascii="Times New Roman" w:hAnsi="Times New Roman"/>
                <w:szCs w:val="24"/>
              </w:rPr>
              <w:t>Thành phố Hà Nội</w:t>
            </w:r>
            <w:r w:rsidR="000277D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9838EC" w:rsidRPr="00A00152" w14:paraId="2E6F0AF2" w14:textId="77777777" w:rsidTr="009B3A19">
        <w:tc>
          <w:tcPr>
            <w:tcW w:w="2511" w:type="dxa"/>
          </w:tcPr>
          <w:p w14:paraId="7C66BD33" w14:textId="1C742AFB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Quê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quán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8260" w:type="dxa"/>
            <w:gridSpan w:val="8"/>
          </w:tcPr>
          <w:p w14:paraId="7791C63D" w14:textId="7FD67CAF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QueQuan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Phường Hoàn Kiếm, Thành phố Hà Nội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2E09F435" w14:textId="77777777" w:rsidTr="009B3A19">
        <w:tc>
          <w:tcPr>
            <w:tcW w:w="2511" w:type="dxa"/>
          </w:tcPr>
          <w:p w14:paraId="4B413CEA" w14:textId="09913316" w:rsidR="009838EC" w:rsidRPr="00A00152" w:rsidRDefault="009838EC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 xml:space="preserve">*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Địa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chỉ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thường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trú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1372" w:type="dxa"/>
          </w:tcPr>
          <w:p w14:paraId="20CACD07" w14:textId="0E1574A3" w:rsidR="009838EC" w:rsidRPr="00A00152" w:rsidRDefault="009838EC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Số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nhà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325" w:type="dxa"/>
            <w:gridSpan w:val="3"/>
          </w:tcPr>
          <w:p w14:paraId="1F284E3A" w14:textId="615A882C" w:rsidR="009838EC" w:rsidRPr="00A00152" w:rsidRDefault="009838EC" w:rsidP="006E72D4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12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843" w:type="dxa"/>
            <w:gridSpan w:val="2"/>
          </w:tcPr>
          <w:p w14:paraId="684DC1E3" w14:textId="2545DF3D" w:rsidR="009838EC" w:rsidRPr="00A00152" w:rsidRDefault="009838EC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Đường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720" w:type="dxa"/>
            <w:gridSpan w:val="2"/>
          </w:tcPr>
          <w:p w14:paraId="3EFDEA15" w14:textId="4DC91FB3" w:rsidR="009838EC" w:rsidRPr="00A00152" w:rsidRDefault="009838EC" w:rsidP="0005655A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ThuongTruDuong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Hậu Giang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3662C3CE" w14:textId="77777777" w:rsidTr="009B3A19">
        <w:tc>
          <w:tcPr>
            <w:tcW w:w="2511" w:type="dxa"/>
          </w:tcPr>
          <w:p w14:paraId="45A56341" w14:textId="06B9B770" w:rsidR="00D75ABD" w:rsidRPr="00A00152" w:rsidRDefault="00D75ABD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Khu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phố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: </w: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1E373F" w:rsidRPr="00A00152">
              <w:rPr>
                <w:rFonts w:ascii="Times New Roman" w:hAnsi="Times New Roman"/>
                <w:szCs w:val="24"/>
              </w:rPr>
              <w:instrText>MERGEFIELD GioiTinh \* MERGEFORMAT</w:instrTex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KP12</w: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372" w:type="dxa"/>
          </w:tcPr>
          <w:p w14:paraId="74DD82FC" w14:textId="033DCF0D" w:rsidR="00D75ABD" w:rsidRPr="00A00152" w:rsidRDefault="00D75ABD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Phường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/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xã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325" w:type="dxa"/>
            <w:gridSpan w:val="3"/>
          </w:tcPr>
          <w:p w14:paraId="70F6FD99" w14:textId="600B7D74" w:rsidR="00D75ABD" w:rsidRPr="00A00152" w:rsidRDefault="001E373F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Xã Trà Ôn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843" w:type="dxa"/>
            <w:gridSpan w:val="2"/>
          </w:tcPr>
          <w:p w14:paraId="4E6BC0C1" w14:textId="79954666" w:rsidR="00D75ABD" w:rsidRPr="00A00152" w:rsidRDefault="00D75ABD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Tỉnh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/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thành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phố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720" w:type="dxa"/>
            <w:gridSpan w:val="2"/>
          </w:tcPr>
          <w:p w14:paraId="0E2ED9B6" w14:textId="4236CEC0" w:rsidR="00D75ABD" w:rsidRPr="00A00152" w:rsidRDefault="001E373F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Tỉnh Vĩnh Long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44CF6AAD" w14:textId="77777777" w:rsidTr="009B3A19">
        <w:tc>
          <w:tcPr>
            <w:tcW w:w="2511" w:type="dxa"/>
          </w:tcPr>
          <w:p w14:paraId="7374974E" w14:textId="272BCD0C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 xml:space="preserve">*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Nơi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ở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hiện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tại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>:</w:t>
            </w:r>
          </w:p>
        </w:tc>
        <w:tc>
          <w:tcPr>
            <w:tcW w:w="1372" w:type="dxa"/>
          </w:tcPr>
          <w:p w14:paraId="5ADD7655" w14:textId="77777777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Số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nhà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325" w:type="dxa"/>
            <w:gridSpan w:val="3"/>
          </w:tcPr>
          <w:p w14:paraId="7D118367" w14:textId="11A0D40C" w:rsidR="00D75ABD" w:rsidRPr="00A00152" w:rsidRDefault="001E373F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12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843" w:type="dxa"/>
            <w:gridSpan w:val="2"/>
          </w:tcPr>
          <w:p w14:paraId="23EAEF2B" w14:textId="77777777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Đường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720" w:type="dxa"/>
            <w:gridSpan w:val="2"/>
          </w:tcPr>
          <w:p w14:paraId="06E61C11" w14:textId="72AB784D" w:rsidR="00D75ABD" w:rsidRPr="00A00152" w:rsidRDefault="001E373F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ThuongTruDuong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Hậu Giang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1B87E370" w14:textId="77777777" w:rsidTr="009B3A19">
        <w:tc>
          <w:tcPr>
            <w:tcW w:w="2511" w:type="dxa"/>
          </w:tcPr>
          <w:p w14:paraId="643C5905" w14:textId="5A54B558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Khu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phố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: </w: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1E373F" w:rsidRPr="00A00152">
              <w:rPr>
                <w:rFonts w:ascii="Times New Roman" w:hAnsi="Times New Roman"/>
                <w:szCs w:val="24"/>
              </w:rPr>
              <w:instrText>MERGEFIELD GioiTinh \* MERGEFORMAT</w:instrTex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KP12</w: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372" w:type="dxa"/>
          </w:tcPr>
          <w:p w14:paraId="7A2FFD6A" w14:textId="77777777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Phường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/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xã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325" w:type="dxa"/>
            <w:gridSpan w:val="3"/>
          </w:tcPr>
          <w:p w14:paraId="1E19BB3A" w14:textId="38DFB019" w:rsidR="00D75ABD" w:rsidRPr="00A00152" w:rsidRDefault="001E373F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Xã Trà Ôn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843" w:type="dxa"/>
            <w:gridSpan w:val="2"/>
          </w:tcPr>
          <w:p w14:paraId="5C307350" w14:textId="77777777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Tỉnh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/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thành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phố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720" w:type="dxa"/>
            <w:gridSpan w:val="2"/>
          </w:tcPr>
          <w:p w14:paraId="49C4BCB2" w14:textId="56B03156" w:rsidR="00D75ABD" w:rsidRPr="00A00152" w:rsidRDefault="001E373F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Tỉnh Vĩnh Long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</w:tbl>
    <w:p w14:paraId="0EACA252" w14:textId="28440F1C" w:rsidR="002500E0" w:rsidRPr="00A00152" w:rsidRDefault="002500E0" w:rsidP="002C5D00">
      <w:pPr>
        <w:spacing w:line="360" w:lineRule="auto"/>
        <w:ind w:left="567"/>
        <w:rPr>
          <w:rFonts w:ascii="Times New Roman" w:hAnsi="Times New Roman"/>
          <w:szCs w:val="24"/>
        </w:rPr>
      </w:pPr>
      <w:proofErr w:type="spellStart"/>
      <w:r w:rsidRPr="00A00152">
        <w:rPr>
          <w:rFonts w:ascii="Times New Roman" w:hAnsi="Times New Roman"/>
          <w:szCs w:val="24"/>
        </w:rPr>
        <w:t>Học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sinh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đang</w:t>
      </w:r>
      <w:proofErr w:type="spellEnd"/>
      <w:r w:rsidRPr="00A00152">
        <w:rPr>
          <w:rFonts w:ascii="Times New Roman" w:hAnsi="Times New Roman"/>
          <w:szCs w:val="24"/>
        </w:rPr>
        <w:t xml:space="preserve"> ở </w:t>
      </w:r>
      <w:proofErr w:type="spellStart"/>
      <w:r w:rsidRPr="00A00152">
        <w:rPr>
          <w:rFonts w:ascii="Times New Roman" w:hAnsi="Times New Roman"/>
          <w:szCs w:val="24"/>
        </w:rPr>
        <w:t>chung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với</w:t>
      </w:r>
      <w:proofErr w:type="spellEnd"/>
      <w:r w:rsidRPr="00A00152">
        <w:rPr>
          <w:rFonts w:ascii="Times New Roman" w:hAnsi="Times New Roman"/>
          <w:szCs w:val="24"/>
        </w:rPr>
        <w:t xml:space="preserve">: </w:t>
      </w:r>
      <w:r w:rsidR="002C5D00" w:rsidRPr="00A00152">
        <w:rPr>
          <w:rFonts w:ascii="Times New Roman" w:hAnsi="Times New Roman"/>
          <w:szCs w:val="24"/>
        </w:rPr>
        <w:t xml:space="preserve"> Cha mẹ</w:t>
      </w:r>
    </w:p>
    <w:p w14:paraId="0FDBE295" w14:textId="08F31981" w:rsidR="002500E0" w:rsidRPr="00A00152" w:rsidRDefault="00CF7A70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5F3B827A">
          <v:rect id="_x0000_s1061" style="position:absolute;left:0;text-align:left;margin-left:137.5pt;margin-top:3.3pt;width:22.45pt;height:11.2pt;z-index:251642880"/>
        </w:pict>
      </w:r>
      <w:proofErr w:type="spellStart"/>
      <w:r w:rsidR="002500E0" w:rsidRPr="00A00152">
        <w:rPr>
          <w:rFonts w:ascii="Times New Roman" w:hAnsi="Times New Roman"/>
          <w:szCs w:val="24"/>
        </w:rPr>
        <w:t>Với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người </w:t>
      </w:r>
      <w:proofErr w:type="spellStart"/>
      <w:r w:rsidR="002500E0" w:rsidRPr="00A00152">
        <w:rPr>
          <w:rFonts w:ascii="Times New Roman" w:hAnsi="Times New Roman"/>
          <w:szCs w:val="24"/>
        </w:rPr>
        <w:t>nuôi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dưỡng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       </w:t>
      </w:r>
      <w:proofErr w:type="gramStart"/>
      <w:r w:rsidR="002500E0" w:rsidRPr="00A00152">
        <w:rPr>
          <w:rFonts w:ascii="Times New Roman" w:hAnsi="Times New Roman"/>
          <w:szCs w:val="24"/>
        </w:rPr>
        <w:t xml:space="preserve">  </w:t>
      </w:r>
      <w:r w:rsidR="0011251C" w:rsidRPr="00A00152">
        <w:rPr>
          <w:rFonts w:ascii="Times New Roman" w:hAnsi="Times New Roman"/>
          <w:szCs w:val="24"/>
        </w:rPr>
        <w:t xml:space="preserve"> </w:t>
      </w:r>
      <w:r w:rsidR="002500E0" w:rsidRPr="00A00152">
        <w:rPr>
          <w:rFonts w:ascii="Times New Roman" w:hAnsi="Times New Roman"/>
          <w:szCs w:val="24"/>
        </w:rPr>
        <w:t>(</w:t>
      </w:r>
      <w:proofErr w:type="gramEnd"/>
      <w:r w:rsidR="002500E0" w:rsidRPr="00A00152">
        <w:rPr>
          <w:rFonts w:ascii="Times New Roman" w:hAnsi="Times New Roman"/>
          <w:szCs w:val="24"/>
        </w:rPr>
        <w:t xml:space="preserve">Quan </w:t>
      </w:r>
      <w:proofErr w:type="spellStart"/>
      <w:r w:rsidR="002500E0" w:rsidRPr="00A00152">
        <w:rPr>
          <w:rFonts w:ascii="Times New Roman" w:hAnsi="Times New Roman"/>
          <w:szCs w:val="24"/>
        </w:rPr>
        <w:t>hệ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với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HS …………………………………………..)</w:t>
      </w:r>
    </w:p>
    <w:p w14:paraId="12A23AC2" w14:textId="61481077" w:rsidR="002500E0" w:rsidRPr="00A00152" w:rsidRDefault="002500E0" w:rsidP="000B48BE">
      <w:pPr>
        <w:spacing w:line="360" w:lineRule="auto"/>
        <w:ind w:left="567"/>
        <w:rPr>
          <w:rFonts w:ascii="Times New Roman" w:hAnsi="Times New Roman"/>
          <w:szCs w:val="24"/>
        </w:rPr>
      </w:pPr>
      <w:proofErr w:type="spellStart"/>
      <w:r w:rsidRPr="00A00152">
        <w:rPr>
          <w:rFonts w:ascii="Times New Roman" w:hAnsi="Times New Roman"/>
          <w:szCs w:val="24"/>
        </w:rPr>
        <w:t>Học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sinh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là</w:t>
      </w:r>
      <w:proofErr w:type="spellEnd"/>
      <w:r w:rsidRPr="00A00152">
        <w:rPr>
          <w:rFonts w:ascii="Times New Roman" w:hAnsi="Times New Roman"/>
          <w:szCs w:val="24"/>
        </w:rPr>
        <w:t xml:space="preserve"> con </w:t>
      </w:r>
      <w:proofErr w:type="spellStart"/>
      <w:r w:rsidRPr="00A00152">
        <w:rPr>
          <w:rFonts w:ascii="Times New Roman" w:hAnsi="Times New Roman"/>
          <w:szCs w:val="24"/>
        </w:rPr>
        <w:t>thứ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r w:rsidR="002C5D00" w:rsidRPr="00A00152">
        <w:rPr>
          <w:rFonts w:ascii="Times New Roman" w:hAnsi="Times New Roman"/>
          <w:szCs w:val="24"/>
        </w:rPr>
        <w:t>1 </w:t>
      </w:r>
      <w:proofErr w:type="spellStart"/>
      <w:r w:rsidRPr="00A00152">
        <w:rPr>
          <w:rFonts w:ascii="Times New Roman" w:hAnsi="Times New Roman"/>
          <w:szCs w:val="24"/>
        </w:rPr>
        <w:t>trong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số</w:t>
      </w:r>
      <w:proofErr w:type="spellEnd"/>
      <w:r w:rsidR="002C5D00" w:rsidRPr="00A00152">
        <w:rPr>
          <w:rFonts w:ascii="Times New Roman" w:hAnsi="Times New Roman"/>
          <w:szCs w:val="24"/>
        </w:rPr>
        <w:t xml:space="preserve"> 1  </w:t>
      </w:r>
      <w:proofErr w:type="spellStart"/>
      <w:r w:rsidRPr="00A00152">
        <w:rPr>
          <w:rFonts w:ascii="Times New Roman" w:hAnsi="Times New Roman"/>
          <w:szCs w:val="24"/>
        </w:rPr>
        <w:t>anh</w:t>
      </w:r>
      <w:proofErr w:type="spellEnd"/>
      <w:proofErr w:type="gramEnd"/>
      <w:r w:rsidRPr="00A00152">
        <w:rPr>
          <w:rFonts w:ascii="Times New Roman" w:hAnsi="Times New Roman"/>
          <w:szCs w:val="24"/>
        </w:rPr>
        <w:t xml:space="preserve">, </w:t>
      </w:r>
      <w:proofErr w:type="spellStart"/>
      <w:r w:rsidRPr="00A00152">
        <w:rPr>
          <w:rFonts w:ascii="Times New Roman" w:hAnsi="Times New Roman"/>
          <w:szCs w:val="24"/>
        </w:rPr>
        <w:t>chị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em</w:t>
      </w:r>
      <w:proofErr w:type="spellEnd"/>
    </w:p>
    <w:tbl>
      <w:tblPr>
        <w:tblStyle w:val="TableGrid"/>
        <w:tblW w:w="10971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00"/>
        <w:gridCol w:w="2340"/>
        <w:gridCol w:w="4731"/>
      </w:tblGrid>
      <w:tr w:rsidR="000B48BE" w:rsidRPr="00A00152" w14:paraId="68F152A2" w14:textId="77777777" w:rsidTr="00A00152">
        <w:tc>
          <w:tcPr>
            <w:tcW w:w="3900" w:type="dxa"/>
          </w:tcPr>
          <w:p w14:paraId="1015207F" w14:textId="3B2C44D4" w:rsidR="000B48BE" w:rsidRPr="00A00152" w:rsidRDefault="000B48BE" w:rsidP="00DC7FEC">
            <w:pPr>
              <w:tabs>
                <w:tab w:val="left" w:pos="5529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Đã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hoàn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thành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chương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trình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lớp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Lá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              </w:t>
            </w:r>
          </w:p>
        </w:tc>
        <w:tc>
          <w:tcPr>
            <w:tcW w:w="2340" w:type="dxa"/>
          </w:tcPr>
          <w:p w14:paraId="158C6BBA" w14:textId="17AC995D" w:rsidR="000B48BE" w:rsidRPr="00A00152" w:rsidRDefault="000B48BE" w:rsidP="00DC7FE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HoanThanhLopLa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Có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4731" w:type="dxa"/>
          </w:tcPr>
          <w:p w14:paraId="6635039B" w14:textId="77777777" w:rsidR="000B48BE" w:rsidRDefault="000B48BE" w:rsidP="00A00152">
            <w:pPr>
              <w:tabs>
                <w:tab w:val="left" w:pos="5529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Tại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trường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Mầm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non</w:t>
            </w:r>
            <w:r w:rsidR="002C5D00" w:rsidRPr="00A00152">
              <w:rPr>
                <w:rFonts w:ascii="Times New Roman" w:hAnsi="Times New Roman"/>
                <w:szCs w:val="24"/>
              </w:rPr>
              <w:t>:</w:t>
            </w:r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C85438" w:rsidRPr="00A00152">
              <w:rPr>
                <w:rFonts w:ascii="Times New Roman" w:hAnsi="Times New Roman"/>
                <w:szCs w:val="24"/>
              </w:rPr>
              <w:t>…………………………</w:t>
            </w:r>
          </w:p>
          <w:p w14:paraId="470D6BE7" w14:textId="1558BDDC" w:rsidR="00A00152" w:rsidRPr="00A00152" w:rsidRDefault="00A00152" w:rsidP="00A00152">
            <w:pPr>
              <w:tabs>
                <w:tab w:val="left" w:pos="5529"/>
              </w:tabs>
              <w:spacing w:line="360" w:lineRule="auto"/>
              <w:rPr>
                <w:rFonts w:ascii="Times New Roman" w:hAnsi="Times New Roman"/>
                <w:szCs w:val="24"/>
              </w:rPr>
            </w:pPr>
          </w:p>
        </w:tc>
      </w:tr>
    </w:tbl>
    <w:p w14:paraId="37920361" w14:textId="593E6627" w:rsidR="00714C2E" w:rsidRDefault="002500E0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 xml:space="preserve">* </w:t>
      </w:r>
      <w:proofErr w:type="spellStart"/>
      <w:r w:rsidRPr="00A00152">
        <w:rPr>
          <w:rFonts w:ascii="Times New Roman" w:hAnsi="Times New Roman"/>
          <w:b/>
          <w:szCs w:val="24"/>
        </w:rPr>
        <w:t>Khả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năng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của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học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sinh</w:t>
      </w:r>
      <w:proofErr w:type="spellEnd"/>
      <w:r w:rsidRPr="00A00152">
        <w:rPr>
          <w:rFonts w:ascii="Times New Roman" w:hAnsi="Times New Roman"/>
          <w:szCs w:val="24"/>
        </w:rPr>
        <w:t xml:space="preserve">:   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1"/>
        <w:gridCol w:w="3330"/>
        <w:gridCol w:w="3510"/>
      </w:tblGrid>
      <w:tr w:rsidR="00714C2E" w14:paraId="7DAB5B32" w14:textId="77777777" w:rsidTr="00311BC5">
        <w:tc>
          <w:tcPr>
            <w:tcW w:w="3141" w:type="dxa"/>
          </w:tcPr>
          <w:p w14:paraId="02031903" w14:textId="08CDE76A" w:rsidR="00714C2E" w:rsidRDefault="00714C2E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Pr="00A00152">
              <w:rPr>
                <w:rFonts w:ascii="Times New Roman" w:hAnsi="Times New Roman"/>
                <w:szCs w:val="24"/>
              </w:rPr>
              <w:t>☑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  <w:r w:rsidR="00311BC5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Mạnh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dạn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tự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tin</w:t>
            </w:r>
          </w:p>
        </w:tc>
        <w:tc>
          <w:tcPr>
            <w:tcW w:w="3330" w:type="dxa"/>
          </w:tcPr>
          <w:p w14:paraId="4BE32E4E" w14:textId="3127656C" w:rsidR="00714C2E" w:rsidRDefault="00714C2E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Pr="00A00152">
              <w:rPr>
                <w:rFonts w:ascii="Times New Roman" w:hAnsi="Times New Roman"/>
                <w:szCs w:val="24"/>
              </w:rPr>
              <w:t>☐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Biết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bơi</w:t>
            </w:r>
            <w:proofErr w:type="spellEnd"/>
          </w:p>
        </w:tc>
        <w:tc>
          <w:tcPr>
            <w:tcW w:w="3510" w:type="dxa"/>
          </w:tcPr>
          <w:p w14:paraId="6574323D" w14:textId="4D992A9E" w:rsidR="00714C2E" w:rsidRDefault="00714C2E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Pr="00A00152">
              <w:rPr>
                <w:rFonts w:ascii="Times New Roman" w:hAnsi="Times New Roman"/>
                <w:szCs w:val="24"/>
              </w:rPr>
              <w:t>☐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Đã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biết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đọc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,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biết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viết           </w:t>
            </w:r>
          </w:p>
        </w:tc>
      </w:tr>
      <w:tr w:rsidR="00F8579F" w14:paraId="337FDE2A" w14:textId="77777777" w:rsidTr="00311BC5">
        <w:tc>
          <w:tcPr>
            <w:tcW w:w="3141" w:type="dxa"/>
          </w:tcPr>
          <w:p w14:paraId="0ECDF2F2" w14:textId="356AE9EF" w:rsidR="00F8579F" w:rsidRPr="00A00152" w:rsidRDefault="00F8579F" w:rsidP="00F8579F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Pr="00A00152">
              <w:rPr>
                <w:rFonts w:ascii="Times New Roman" w:hAnsi="Times New Roman"/>
                <w:szCs w:val="24"/>
              </w:rPr>
              <w:t>☐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Biết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đàn</w:t>
            </w:r>
            <w:proofErr w:type="spellEnd"/>
          </w:p>
        </w:tc>
        <w:tc>
          <w:tcPr>
            <w:tcW w:w="3330" w:type="dxa"/>
          </w:tcPr>
          <w:p w14:paraId="0DEDEF41" w14:textId="6DE997A1" w:rsidR="00F8579F" w:rsidRPr="00A00152" w:rsidRDefault="00F8579F" w:rsidP="00F8579F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Pr="00A00152">
              <w:rPr>
                <w:rFonts w:ascii="Times New Roman" w:hAnsi="Times New Roman"/>
                <w:szCs w:val="24"/>
              </w:rPr>
              <w:t>☐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Biết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hát</w:t>
            </w:r>
            <w:proofErr w:type="spellEnd"/>
          </w:p>
        </w:tc>
        <w:tc>
          <w:tcPr>
            <w:tcW w:w="3510" w:type="dxa"/>
          </w:tcPr>
          <w:p w14:paraId="7C005312" w14:textId="698A8F80" w:rsidR="00F8579F" w:rsidRPr="00A00152" w:rsidRDefault="00F8579F" w:rsidP="00F8579F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Pr="00A00152">
              <w:rPr>
                <w:rFonts w:ascii="Times New Roman" w:hAnsi="Times New Roman"/>
                <w:szCs w:val="24"/>
              </w:rPr>
              <w:t>☑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Phát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âm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rõ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ràng</w:t>
            </w:r>
            <w:proofErr w:type="spellEnd"/>
          </w:p>
        </w:tc>
      </w:tr>
      <w:tr w:rsidR="00F8579F" w14:paraId="13FFC159" w14:textId="77777777" w:rsidTr="00311BC5">
        <w:tc>
          <w:tcPr>
            <w:tcW w:w="9981" w:type="dxa"/>
            <w:gridSpan w:val="3"/>
          </w:tcPr>
          <w:p w14:paraId="324ECC48" w14:textId="6222BE96" w:rsidR="00F8579F" w:rsidRPr="00A00152" w:rsidRDefault="00F8579F" w:rsidP="00F8579F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Khả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năng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khác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  Mạnh dạn tự tin, Phát âm rõ ràng</w:t>
            </w:r>
          </w:p>
        </w:tc>
      </w:tr>
    </w:tbl>
    <w:p w14:paraId="15FD935D" w14:textId="77777777" w:rsidR="002500E0" w:rsidRPr="00A00152" w:rsidRDefault="002500E0" w:rsidP="00D62E36">
      <w:pPr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 xml:space="preserve">* </w:t>
      </w:r>
      <w:proofErr w:type="spellStart"/>
      <w:r w:rsidRPr="00A00152">
        <w:rPr>
          <w:rFonts w:ascii="Times New Roman" w:hAnsi="Times New Roman"/>
          <w:b/>
          <w:szCs w:val="24"/>
        </w:rPr>
        <w:t>Những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điều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cần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lưu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ý </w:t>
      </w:r>
      <w:proofErr w:type="spellStart"/>
      <w:r w:rsidRPr="00A00152">
        <w:rPr>
          <w:rFonts w:ascii="Times New Roman" w:hAnsi="Times New Roman"/>
          <w:b/>
          <w:szCs w:val="24"/>
        </w:rPr>
        <w:t>về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sức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khỏe</w:t>
      </w:r>
      <w:proofErr w:type="spellEnd"/>
      <w:r w:rsidRPr="00A00152">
        <w:rPr>
          <w:rFonts w:ascii="Times New Roman" w:hAnsi="Times New Roman"/>
          <w:szCs w:val="24"/>
        </w:rPr>
        <w:t xml:space="preserve">: </w:t>
      </w:r>
      <w:proofErr w:type="spellStart"/>
      <w:r w:rsidRPr="00A00152">
        <w:rPr>
          <w:rFonts w:ascii="Times New Roman" w:hAnsi="Times New Roman"/>
          <w:szCs w:val="24"/>
        </w:rPr>
        <w:t>Có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bệnh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bẩm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sinh</w:t>
      </w:r>
      <w:proofErr w:type="spellEnd"/>
      <w:r w:rsidRPr="00A00152">
        <w:rPr>
          <w:rFonts w:ascii="Times New Roman" w:hAnsi="Times New Roman"/>
          <w:szCs w:val="24"/>
        </w:rPr>
        <w:t xml:space="preserve">: </w:t>
      </w:r>
      <w:proofErr w:type="spellStart"/>
      <w:r w:rsidRPr="00A00152">
        <w:rPr>
          <w:rFonts w:ascii="Times New Roman" w:hAnsi="Times New Roman"/>
          <w:szCs w:val="24"/>
        </w:rPr>
        <w:t>tim</w:t>
      </w:r>
      <w:proofErr w:type="spellEnd"/>
      <w:r w:rsidRPr="00A00152">
        <w:rPr>
          <w:rFonts w:ascii="Times New Roman" w:hAnsi="Times New Roman"/>
          <w:szCs w:val="24"/>
        </w:rPr>
        <w:t xml:space="preserve">, </w:t>
      </w:r>
      <w:proofErr w:type="spellStart"/>
      <w:r w:rsidRPr="00A00152">
        <w:rPr>
          <w:rFonts w:ascii="Times New Roman" w:hAnsi="Times New Roman"/>
          <w:szCs w:val="24"/>
        </w:rPr>
        <w:t>viêm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khớp</w:t>
      </w:r>
      <w:proofErr w:type="spellEnd"/>
      <w:r w:rsidRPr="00A00152">
        <w:rPr>
          <w:rFonts w:ascii="Times New Roman" w:hAnsi="Times New Roman"/>
          <w:szCs w:val="24"/>
        </w:rPr>
        <w:t xml:space="preserve">, </w:t>
      </w:r>
      <w:proofErr w:type="spellStart"/>
      <w:r w:rsidRPr="00A00152">
        <w:rPr>
          <w:rFonts w:ascii="Times New Roman" w:hAnsi="Times New Roman"/>
          <w:szCs w:val="24"/>
        </w:rPr>
        <w:t>cận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thị</w:t>
      </w:r>
      <w:proofErr w:type="spellEnd"/>
      <w:r w:rsidRPr="00A00152">
        <w:rPr>
          <w:rFonts w:ascii="Times New Roman" w:hAnsi="Times New Roman"/>
          <w:szCs w:val="24"/>
        </w:rPr>
        <w:t xml:space="preserve">, </w:t>
      </w:r>
      <w:proofErr w:type="spellStart"/>
      <w:r w:rsidRPr="00A00152">
        <w:rPr>
          <w:rFonts w:ascii="Times New Roman" w:hAnsi="Times New Roman"/>
          <w:szCs w:val="24"/>
        </w:rPr>
        <w:t>bệnh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mãn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tính</w:t>
      </w:r>
      <w:proofErr w:type="spellEnd"/>
      <w:r w:rsidRPr="00A00152">
        <w:rPr>
          <w:rFonts w:ascii="Times New Roman" w:hAnsi="Times New Roman"/>
          <w:szCs w:val="24"/>
        </w:rPr>
        <w:t xml:space="preserve">, </w:t>
      </w:r>
      <w:proofErr w:type="spellStart"/>
      <w:r w:rsidRPr="00A00152">
        <w:rPr>
          <w:rFonts w:ascii="Times New Roman" w:hAnsi="Times New Roman"/>
          <w:szCs w:val="24"/>
        </w:rPr>
        <w:t>các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dị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tật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khác</w:t>
      </w:r>
      <w:proofErr w:type="spellEnd"/>
      <w:r w:rsidRPr="00A00152">
        <w:rPr>
          <w:rFonts w:ascii="Times New Roman" w:hAnsi="Times New Roman"/>
          <w:szCs w:val="24"/>
        </w:rPr>
        <w:t>… (</w:t>
      </w:r>
      <w:proofErr w:type="spellStart"/>
      <w:r w:rsidRPr="00A00152">
        <w:rPr>
          <w:rFonts w:ascii="Times New Roman" w:hAnsi="Times New Roman"/>
          <w:szCs w:val="24"/>
        </w:rPr>
        <w:t>Kèm</w:t>
      </w:r>
      <w:proofErr w:type="spellEnd"/>
      <w:r w:rsidRPr="00A00152">
        <w:rPr>
          <w:rFonts w:ascii="Times New Roman" w:hAnsi="Times New Roman"/>
          <w:szCs w:val="24"/>
        </w:rPr>
        <w:t xml:space="preserve"> y </w:t>
      </w:r>
      <w:proofErr w:type="spellStart"/>
      <w:r w:rsidRPr="00A00152">
        <w:rPr>
          <w:rFonts w:ascii="Times New Roman" w:hAnsi="Times New Roman"/>
          <w:szCs w:val="24"/>
        </w:rPr>
        <w:t>chứng</w:t>
      </w:r>
      <w:proofErr w:type="spellEnd"/>
      <w:r w:rsidRPr="00A00152">
        <w:rPr>
          <w:rFonts w:ascii="Times New Roman" w:hAnsi="Times New Roman"/>
          <w:szCs w:val="24"/>
        </w:rPr>
        <w:t>)</w:t>
      </w:r>
    </w:p>
    <w:p w14:paraId="3C0B1D71" w14:textId="3B3F46A8" w:rsidR="002500E0" w:rsidRPr="00A00152" w:rsidRDefault="00C85438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>Cận thị nhẹ</w:t>
      </w:r>
    </w:p>
    <w:tbl>
      <w:tblPr>
        <w:tblStyle w:val="TableGrid"/>
        <w:tblW w:w="10774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18"/>
        <w:gridCol w:w="1168"/>
        <w:gridCol w:w="1106"/>
        <w:gridCol w:w="406"/>
        <w:gridCol w:w="2156"/>
        <w:gridCol w:w="1500"/>
        <w:gridCol w:w="2420"/>
      </w:tblGrid>
      <w:tr w:rsidR="00092222" w:rsidRPr="00A00152" w14:paraId="131EDE42" w14:textId="77777777" w:rsidTr="00A00152">
        <w:tc>
          <w:tcPr>
            <w:tcW w:w="2018" w:type="dxa"/>
          </w:tcPr>
          <w:p w14:paraId="293B5FF0" w14:textId="472CC65E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 xml:space="preserve">*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Họ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và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tên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cha</w:t>
            </w:r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4836" w:type="dxa"/>
            <w:gridSpan w:val="4"/>
          </w:tcPr>
          <w:p w14:paraId="2D04DDA5" w14:textId="16128A1D" w:rsidR="00092222" w:rsidRPr="00A00152" w:rsidRDefault="00092222" w:rsidP="00092222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Vũ Văn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2EB7CAB9" w14:textId="19A7579C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Sinh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năm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420" w:type="dxa"/>
          </w:tcPr>
          <w:p w14:paraId="5BE8F57F" w14:textId="73852E9A" w:rsidR="00092222" w:rsidRPr="00A00152" w:rsidRDefault="00092222" w:rsidP="00092222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NamSinhCha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1983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620F282E" w14:textId="77777777" w:rsidTr="00A00152">
        <w:tc>
          <w:tcPr>
            <w:tcW w:w="2018" w:type="dxa"/>
          </w:tcPr>
          <w:p w14:paraId="4A20E6C2" w14:textId="04A47501" w:rsidR="00092222" w:rsidRPr="00A00152" w:rsidRDefault="00092222" w:rsidP="00D62E36">
            <w:pPr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Trình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độ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văn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hóa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274" w:type="dxa"/>
            <w:gridSpan w:val="2"/>
          </w:tcPr>
          <w:p w14:paraId="6B417A2A" w14:textId="2A0BECCC" w:rsidR="00092222" w:rsidRPr="00A00152" w:rsidRDefault="00E27892" w:rsidP="00D62E36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6482" w:type="dxa"/>
            <w:gridSpan w:val="4"/>
          </w:tcPr>
          <w:p w14:paraId="065E1318" w14:textId="4BC2BCE1" w:rsidR="00092222" w:rsidRPr="00A00152" w:rsidRDefault="00092222" w:rsidP="00D62E36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Trình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độ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chuyên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môn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  <w:r w:rsidR="00E27892"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E27892"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4CD8AA6E" w14:textId="77777777" w:rsidTr="00A00152">
        <w:tc>
          <w:tcPr>
            <w:tcW w:w="2018" w:type="dxa"/>
          </w:tcPr>
          <w:p w14:paraId="7E72086B" w14:textId="4463C71E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Nghề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nghiệp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274" w:type="dxa"/>
            <w:gridSpan w:val="2"/>
          </w:tcPr>
          <w:p w14:paraId="77B9E621" w14:textId="680636CA" w:rsidR="00092222" w:rsidRPr="00A00152" w:rsidRDefault="00E2789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Tài xế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2562" w:type="dxa"/>
            <w:gridSpan w:val="2"/>
          </w:tcPr>
          <w:p w14:paraId="31BE8A88" w14:textId="725668FB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Chức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vụ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  <w:r w:rsidR="00E27892"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E27892"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75D557B3" w14:textId="7FFED1CC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Điện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thoại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420" w:type="dxa"/>
          </w:tcPr>
          <w:p w14:paraId="14925522" w14:textId="1C110BF0" w:rsidR="00092222" w:rsidRPr="00A00152" w:rsidRDefault="00E27892" w:rsidP="00DB029E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0799923678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653F9EE5" w14:textId="77777777" w:rsidTr="00A00152">
        <w:tc>
          <w:tcPr>
            <w:tcW w:w="4292" w:type="dxa"/>
            <w:gridSpan w:val="3"/>
          </w:tcPr>
          <w:p w14:paraId="40EE137B" w14:textId="1B6278D9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Căn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cước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/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Mã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định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danh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Cha:</w:t>
            </w:r>
          </w:p>
        </w:tc>
        <w:tc>
          <w:tcPr>
            <w:tcW w:w="2562" w:type="dxa"/>
            <w:gridSpan w:val="2"/>
          </w:tcPr>
          <w:p w14:paraId="086E31A0" w14:textId="3730B6A7" w:rsidR="00092222" w:rsidRPr="00A00152" w:rsidRDefault="00092222" w:rsidP="00C76A54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CCCDCha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079123123123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067275BC" w14:textId="77777777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20" w:type="dxa"/>
          </w:tcPr>
          <w:p w14:paraId="701B6005" w14:textId="77777777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</w:p>
        </w:tc>
      </w:tr>
      <w:tr w:rsidR="00092222" w:rsidRPr="00A00152" w14:paraId="0DF470AC" w14:textId="77777777" w:rsidTr="00A00152">
        <w:tc>
          <w:tcPr>
            <w:tcW w:w="2018" w:type="dxa"/>
          </w:tcPr>
          <w:p w14:paraId="4450DDA9" w14:textId="0043F55A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 xml:space="preserve">*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Họ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và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tên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mẹ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4836" w:type="dxa"/>
            <w:gridSpan w:val="4"/>
          </w:tcPr>
          <w:p w14:paraId="6D5466B9" w14:textId="00F90D61" w:rsidR="00092222" w:rsidRPr="00A00152" w:rsidRDefault="00092222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HoTenMe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Nguyễn Thị Thanh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59F5A83D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Sinh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năm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420" w:type="dxa"/>
          </w:tcPr>
          <w:p w14:paraId="40440EB1" w14:textId="5213D66E" w:rsidR="00092222" w:rsidRPr="00A00152" w:rsidRDefault="00092222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NamSinhMe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1991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3313D427" w14:textId="77777777" w:rsidTr="00A00152">
        <w:tc>
          <w:tcPr>
            <w:tcW w:w="2018" w:type="dxa"/>
          </w:tcPr>
          <w:p w14:paraId="75933E30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Trình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độ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văn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hóa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274" w:type="dxa"/>
            <w:gridSpan w:val="2"/>
          </w:tcPr>
          <w:p w14:paraId="2CC5B11F" w14:textId="139A47C3" w:rsidR="00092222" w:rsidRPr="00A00152" w:rsidRDefault="00E2789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6482" w:type="dxa"/>
            <w:gridSpan w:val="4"/>
          </w:tcPr>
          <w:p w14:paraId="3728CB81" w14:textId="796F077C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Trình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độ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chuyên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môn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  <w:r w:rsidR="00E27892"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E27892"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55C78A3A" w14:textId="77777777" w:rsidTr="00A00152">
        <w:tc>
          <w:tcPr>
            <w:tcW w:w="2018" w:type="dxa"/>
          </w:tcPr>
          <w:p w14:paraId="1ABEB02A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Nghề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nghiệp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274" w:type="dxa"/>
            <w:gridSpan w:val="2"/>
          </w:tcPr>
          <w:p w14:paraId="2079067D" w14:textId="308077ED" w:rsidR="00092222" w:rsidRPr="00A00152" w:rsidRDefault="00E2789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NVVP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2562" w:type="dxa"/>
            <w:gridSpan w:val="2"/>
          </w:tcPr>
          <w:p w14:paraId="5DFAAAF9" w14:textId="5F3AA181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Chức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vụ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  <w:r w:rsidR="00E27892"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E27892"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747DE9D2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Điện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thoại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420" w:type="dxa"/>
          </w:tcPr>
          <w:p w14:paraId="1D80158D" w14:textId="28D77510" w:rsidR="00092222" w:rsidRPr="00A00152" w:rsidRDefault="00E27892" w:rsidP="00DB029E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0704631216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3190FC16" w14:textId="77777777" w:rsidTr="00A00152">
        <w:tc>
          <w:tcPr>
            <w:tcW w:w="4292" w:type="dxa"/>
            <w:gridSpan w:val="3"/>
          </w:tcPr>
          <w:p w14:paraId="630EC243" w14:textId="742B5D4C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Căn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cước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/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Mã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định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danh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Mẹ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562" w:type="dxa"/>
            <w:gridSpan w:val="2"/>
          </w:tcPr>
          <w:p w14:paraId="483F7375" w14:textId="032F80AA" w:rsidR="00092222" w:rsidRPr="00A00152" w:rsidRDefault="00092222" w:rsidP="00C76A54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CCCDMe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079123123124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453D37A7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20" w:type="dxa"/>
          </w:tcPr>
          <w:p w14:paraId="588CEDF0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</w:p>
        </w:tc>
      </w:tr>
      <w:tr w:rsidR="000B48BE" w:rsidRPr="00A00152" w14:paraId="0EACC6BF" w14:textId="77777777" w:rsidTr="00A00152">
        <w:tc>
          <w:tcPr>
            <w:tcW w:w="3186" w:type="dxa"/>
            <w:gridSpan w:val="2"/>
          </w:tcPr>
          <w:p w14:paraId="30867655" w14:textId="6A76C31F" w:rsidR="000B48BE" w:rsidRPr="00A00152" w:rsidRDefault="000B48BE" w:rsidP="000B48BE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 xml:space="preserve">*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Họ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và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tên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người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giám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hộ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3668" w:type="dxa"/>
            <w:gridSpan w:val="3"/>
          </w:tcPr>
          <w:p w14:paraId="31765583" w14:textId="13591C22" w:rsidR="000B48BE" w:rsidRPr="00A00152" w:rsidRDefault="000B48BE" w:rsidP="000B48BE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HoTenNguoiGiamHo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Nguyễn Thị Thanh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23BB4E62" w14:textId="2BD22513" w:rsidR="000B48BE" w:rsidRPr="00A00152" w:rsidRDefault="000B48BE" w:rsidP="000B48BE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Điện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thoại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420" w:type="dxa"/>
          </w:tcPr>
          <w:p w14:paraId="63BAC1E1" w14:textId="74BB826D" w:rsidR="000B48BE" w:rsidRPr="00A00152" w:rsidRDefault="000B48BE" w:rsidP="000B48BE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DienThoaiGiamHo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0704631216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B48BE" w:rsidRPr="00A00152" w14:paraId="0E23862C" w14:textId="77777777" w:rsidTr="00A00152">
        <w:tc>
          <w:tcPr>
            <w:tcW w:w="4698" w:type="dxa"/>
            <w:gridSpan w:val="4"/>
          </w:tcPr>
          <w:p w14:paraId="28E9AF0F" w14:textId="44A93DC6" w:rsidR="000B48BE" w:rsidRPr="00A00152" w:rsidRDefault="000B48BE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Căn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cước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/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Mã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định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danh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Người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giám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hộ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156" w:type="dxa"/>
          </w:tcPr>
          <w:p w14:paraId="27ED9F67" w14:textId="5FB0AABE" w:rsidR="000B48BE" w:rsidRPr="00A00152" w:rsidRDefault="000B48BE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CCCDGiamHo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079123123124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65AE3194" w14:textId="77777777" w:rsidR="00A00152" w:rsidRDefault="00A0015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  <w:p w14:paraId="3CFF4C48" w14:textId="77777777" w:rsidR="00A00152" w:rsidRDefault="00A0015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  <w:p w14:paraId="6208FACC" w14:textId="551FB8BF" w:rsidR="00E47A16" w:rsidRPr="00A00152" w:rsidRDefault="00E47A16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20" w:type="dxa"/>
          </w:tcPr>
          <w:p w14:paraId="0D8A4FC9" w14:textId="77777777" w:rsidR="000B48BE" w:rsidRPr="00A00152" w:rsidRDefault="000B48BE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</w:p>
        </w:tc>
      </w:tr>
    </w:tbl>
    <w:p w14:paraId="2B556B18" w14:textId="2B36D979" w:rsidR="002500E0" w:rsidRPr="00A00152" w:rsidRDefault="002500E0" w:rsidP="00D62E36">
      <w:pPr>
        <w:spacing w:line="360" w:lineRule="auto"/>
        <w:ind w:left="567"/>
        <w:rPr>
          <w:rFonts w:ascii="Times New Roman" w:hAnsi="Times New Roman"/>
          <w:b/>
          <w:szCs w:val="24"/>
        </w:rPr>
      </w:pPr>
      <w:r w:rsidRPr="00A00152">
        <w:rPr>
          <w:rFonts w:ascii="Times New Roman" w:hAnsi="Times New Roman"/>
          <w:szCs w:val="24"/>
        </w:rPr>
        <w:t xml:space="preserve">* </w:t>
      </w:r>
      <w:r w:rsidRPr="00A00152">
        <w:rPr>
          <w:rFonts w:ascii="Times New Roman" w:hAnsi="Times New Roman"/>
          <w:b/>
          <w:szCs w:val="24"/>
        </w:rPr>
        <w:t xml:space="preserve">Anh </w:t>
      </w:r>
      <w:proofErr w:type="spellStart"/>
      <w:r w:rsidRPr="00A00152">
        <w:rPr>
          <w:rFonts w:ascii="Times New Roman" w:hAnsi="Times New Roman"/>
          <w:b/>
          <w:szCs w:val="24"/>
        </w:rPr>
        <w:t>chị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ruột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đang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học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tại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trường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Tiểu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học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Nguyễn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Thị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Định</w:t>
      </w:r>
      <w:proofErr w:type="spellEnd"/>
    </w:p>
    <w:p w14:paraId="06FA40A1" w14:textId="77777777" w:rsidR="002500E0" w:rsidRPr="00A00152" w:rsidRDefault="002500E0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ab/>
        <w:t xml:space="preserve">- </w:t>
      </w:r>
      <w:proofErr w:type="spellStart"/>
      <w:r w:rsidRPr="00A00152">
        <w:rPr>
          <w:rFonts w:ascii="Times New Roman" w:hAnsi="Times New Roman"/>
          <w:szCs w:val="24"/>
        </w:rPr>
        <w:t>Họ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và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tên</w:t>
      </w:r>
      <w:proofErr w:type="spellEnd"/>
      <w:r w:rsidR="0011251C" w:rsidRPr="00A00152">
        <w:rPr>
          <w:rFonts w:ascii="Times New Roman" w:hAnsi="Times New Roman"/>
          <w:szCs w:val="24"/>
        </w:rPr>
        <w:t xml:space="preserve">: </w:t>
      </w:r>
      <w:r w:rsidRPr="00A00152">
        <w:rPr>
          <w:rFonts w:ascii="Times New Roman" w:hAnsi="Times New Roman"/>
          <w:szCs w:val="24"/>
        </w:rPr>
        <w:t>………………………………………………</w:t>
      </w:r>
      <w:r w:rsidR="00BA6013" w:rsidRPr="00A00152">
        <w:rPr>
          <w:rFonts w:ascii="Times New Roman" w:hAnsi="Times New Roman"/>
          <w:szCs w:val="24"/>
        </w:rPr>
        <w:t>……</w:t>
      </w:r>
      <w:r w:rsidRPr="00A00152">
        <w:rPr>
          <w:rFonts w:ascii="Times New Roman" w:hAnsi="Times New Roman"/>
          <w:szCs w:val="24"/>
        </w:rPr>
        <w:t xml:space="preserve">……… </w:t>
      </w:r>
      <w:proofErr w:type="spellStart"/>
      <w:r w:rsidRPr="00A00152">
        <w:rPr>
          <w:rFonts w:ascii="Times New Roman" w:hAnsi="Times New Roman"/>
          <w:szCs w:val="24"/>
        </w:rPr>
        <w:t>Lớp</w:t>
      </w:r>
      <w:proofErr w:type="spellEnd"/>
      <w:proofErr w:type="gramStart"/>
      <w:r w:rsidRPr="00A00152">
        <w:rPr>
          <w:rFonts w:ascii="Times New Roman" w:hAnsi="Times New Roman"/>
          <w:szCs w:val="24"/>
        </w:rPr>
        <w:t xml:space="preserve"> :…</w:t>
      </w:r>
      <w:proofErr w:type="gramEnd"/>
      <w:r w:rsidRPr="00A00152">
        <w:rPr>
          <w:rFonts w:ascii="Times New Roman" w:hAnsi="Times New Roman"/>
          <w:szCs w:val="24"/>
        </w:rPr>
        <w:t>……</w:t>
      </w:r>
    </w:p>
    <w:p w14:paraId="498E09D9" w14:textId="06305596" w:rsidR="002500E0" w:rsidRPr="00A00152" w:rsidRDefault="002500E0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ab/>
        <w:t xml:space="preserve">- </w:t>
      </w:r>
      <w:proofErr w:type="spellStart"/>
      <w:r w:rsidRPr="00A00152">
        <w:rPr>
          <w:rFonts w:ascii="Times New Roman" w:hAnsi="Times New Roman"/>
          <w:szCs w:val="24"/>
        </w:rPr>
        <w:t>Họ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và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tên</w:t>
      </w:r>
      <w:proofErr w:type="spellEnd"/>
      <w:r w:rsidR="0011251C" w:rsidRPr="00A00152">
        <w:rPr>
          <w:rFonts w:ascii="Times New Roman" w:hAnsi="Times New Roman"/>
          <w:szCs w:val="24"/>
        </w:rPr>
        <w:t xml:space="preserve">: </w:t>
      </w:r>
      <w:r w:rsidRPr="00A00152">
        <w:rPr>
          <w:rFonts w:ascii="Times New Roman" w:hAnsi="Times New Roman"/>
          <w:szCs w:val="24"/>
        </w:rPr>
        <w:t>…………………………………………………</w:t>
      </w:r>
      <w:r w:rsidR="00BA6013" w:rsidRPr="00A00152">
        <w:rPr>
          <w:rFonts w:ascii="Times New Roman" w:hAnsi="Times New Roman"/>
          <w:szCs w:val="24"/>
        </w:rPr>
        <w:t>………</w:t>
      </w:r>
      <w:r w:rsidRPr="00A00152">
        <w:rPr>
          <w:rFonts w:ascii="Times New Roman" w:hAnsi="Times New Roman"/>
          <w:szCs w:val="24"/>
        </w:rPr>
        <w:t xml:space="preserve">… </w:t>
      </w:r>
      <w:proofErr w:type="spellStart"/>
      <w:r w:rsidRPr="00A00152">
        <w:rPr>
          <w:rFonts w:ascii="Times New Roman" w:hAnsi="Times New Roman"/>
          <w:szCs w:val="24"/>
        </w:rPr>
        <w:t>Lớp</w:t>
      </w:r>
      <w:proofErr w:type="spellEnd"/>
      <w:proofErr w:type="gramStart"/>
      <w:r w:rsidRPr="00A00152">
        <w:rPr>
          <w:rFonts w:ascii="Times New Roman" w:hAnsi="Times New Roman"/>
          <w:szCs w:val="24"/>
        </w:rPr>
        <w:t xml:space="preserve"> :…</w:t>
      </w:r>
      <w:proofErr w:type="gramEnd"/>
      <w:r w:rsidRPr="00A00152">
        <w:rPr>
          <w:rFonts w:ascii="Times New Roman" w:hAnsi="Times New Roman"/>
          <w:szCs w:val="24"/>
        </w:rPr>
        <w:t>……</w:t>
      </w:r>
    </w:p>
    <w:p w14:paraId="691CADDC" w14:textId="77777777" w:rsidR="002500E0" w:rsidRPr="00A00152" w:rsidRDefault="00CF7A70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6831DEBB">
          <v:rect id="_x0000_s1055" style="position:absolute;left:0;text-align:left;margin-left:421.1pt;margin-top:2.55pt;width:22.45pt;height:11.2pt;z-index:251636736"/>
        </w:pict>
      </w:r>
      <w:r>
        <w:rPr>
          <w:rFonts w:ascii="Times New Roman" w:hAnsi="Times New Roman"/>
          <w:noProof/>
          <w:szCs w:val="24"/>
        </w:rPr>
        <w:pict w14:anchorId="5C3AAC6F">
          <v:rect id="_x0000_s1054" style="position:absolute;left:0;text-align:left;margin-left:255.15pt;margin-top:2.55pt;width:22.45pt;height:11.2pt;z-index:251635712"/>
        </w:pict>
      </w:r>
      <w:r w:rsidR="002500E0" w:rsidRPr="00A00152">
        <w:rPr>
          <w:rFonts w:ascii="Times New Roman" w:hAnsi="Times New Roman"/>
          <w:szCs w:val="24"/>
        </w:rPr>
        <w:t xml:space="preserve">* </w:t>
      </w:r>
      <w:proofErr w:type="spellStart"/>
      <w:r w:rsidR="002500E0" w:rsidRPr="00A00152">
        <w:rPr>
          <w:rFonts w:ascii="Times New Roman" w:hAnsi="Times New Roman"/>
          <w:b/>
          <w:szCs w:val="24"/>
        </w:rPr>
        <w:t>Thành</w:t>
      </w:r>
      <w:proofErr w:type="spellEnd"/>
      <w:r w:rsidR="002500E0"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b/>
          <w:szCs w:val="24"/>
        </w:rPr>
        <w:t>phần</w:t>
      </w:r>
      <w:proofErr w:type="spellEnd"/>
      <w:r w:rsidR="002500E0"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b/>
          <w:szCs w:val="24"/>
        </w:rPr>
        <w:t>gia</w:t>
      </w:r>
      <w:proofErr w:type="spellEnd"/>
      <w:r w:rsidR="002500E0"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b/>
          <w:szCs w:val="24"/>
        </w:rPr>
        <w:t>đình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:   </w:t>
      </w:r>
      <w:r w:rsidR="0011251C" w:rsidRPr="00A00152">
        <w:rPr>
          <w:rFonts w:ascii="Times New Roman" w:hAnsi="Times New Roman"/>
          <w:szCs w:val="24"/>
        </w:rPr>
        <w:t>-</w:t>
      </w:r>
      <w:r w:rsidR="002500E0" w:rsidRPr="00A00152">
        <w:rPr>
          <w:rFonts w:ascii="Times New Roman" w:hAnsi="Times New Roman"/>
          <w:szCs w:val="24"/>
        </w:rPr>
        <w:t xml:space="preserve"> Con </w:t>
      </w:r>
      <w:proofErr w:type="spellStart"/>
      <w:r w:rsidR="002500E0" w:rsidRPr="00A00152">
        <w:rPr>
          <w:rFonts w:ascii="Times New Roman" w:hAnsi="Times New Roman"/>
          <w:szCs w:val="24"/>
        </w:rPr>
        <w:t>liệt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sĩ:</w:t>
      </w:r>
      <w:r w:rsidR="002500E0" w:rsidRPr="00A00152">
        <w:rPr>
          <w:rFonts w:ascii="Times New Roman" w:hAnsi="Times New Roman"/>
          <w:szCs w:val="24"/>
        </w:rPr>
        <w:tab/>
      </w:r>
      <w:r w:rsidR="0011251C" w:rsidRPr="00A00152">
        <w:rPr>
          <w:rFonts w:ascii="Times New Roman" w:hAnsi="Times New Roman"/>
          <w:szCs w:val="24"/>
        </w:rPr>
        <w:t xml:space="preserve">        </w:t>
      </w:r>
      <w:r w:rsidR="0038025C" w:rsidRPr="00A00152">
        <w:rPr>
          <w:rFonts w:ascii="Times New Roman" w:hAnsi="Times New Roman"/>
          <w:szCs w:val="24"/>
        </w:rPr>
        <w:t xml:space="preserve">    </w:t>
      </w:r>
      <w:r w:rsidR="0011251C" w:rsidRPr="00A00152">
        <w:rPr>
          <w:rFonts w:ascii="Times New Roman" w:hAnsi="Times New Roman"/>
          <w:szCs w:val="24"/>
        </w:rPr>
        <w:t xml:space="preserve">- </w:t>
      </w:r>
      <w:r w:rsidR="002500E0" w:rsidRPr="00A00152">
        <w:rPr>
          <w:rFonts w:ascii="Times New Roman" w:hAnsi="Times New Roman"/>
          <w:szCs w:val="24"/>
        </w:rPr>
        <w:t xml:space="preserve">Con </w:t>
      </w:r>
      <w:proofErr w:type="spellStart"/>
      <w:r w:rsidR="002500E0" w:rsidRPr="00A00152">
        <w:rPr>
          <w:rFonts w:ascii="Times New Roman" w:hAnsi="Times New Roman"/>
          <w:szCs w:val="24"/>
        </w:rPr>
        <w:t>thương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binh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loại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: </w:t>
      </w:r>
    </w:p>
    <w:p w14:paraId="0C46BD92" w14:textId="07058E34" w:rsidR="002500E0" w:rsidRPr="00A00152" w:rsidRDefault="00CF7A70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51F60BDE">
          <v:rect id="_x0000_s1057" style="position:absolute;left:0;text-align:left;margin-left:376.2pt;margin-top:3.35pt;width:22.45pt;height:11.2pt;z-index:251638784"/>
        </w:pict>
      </w:r>
      <w:r>
        <w:rPr>
          <w:rFonts w:ascii="Times New Roman" w:hAnsi="Times New Roman"/>
          <w:noProof/>
          <w:szCs w:val="24"/>
        </w:rPr>
        <w:pict w14:anchorId="673232EA">
          <v:rect id="_x0000_s1056" style="position:absolute;left:0;text-align:left;margin-left:214.4pt;margin-top:2.25pt;width:22.45pt;height:11.2pt;z-index:251637760"/>
        </w:pict>
      </w:r>
      <w:r w:rsidR="0011251C" w:rsidRPr="00A00152">
        <w:rPr>
          <w:rFonts w:ascii="Times New Roman" w:hAnsi="Times New Roman"/>
          <w:szCs w:val="24"/>
        </w:rPr>
        <w:t xml:space="preserve">- </w:t>
      </w:r>
      <w:r w:rsidR="002500E0" w:rsidRPr="00A00152">
        <w:rPr>
          <w:rFonts w:ascii="Times New Roman" w:hAnsi="Times New Roman"/>
          <w:szCs w:val="24"/>
        </w:rPr>
        <w:t xml:space="preserve">Gia </w:t>
      </w:r>
      <w:proofErr w:type="spellStart"/>
      <w:r w:rsidR="002500E0" w:rsidRPr="00A00152">
        <w:rPr>
          <w:rFonts w:ascii="Times New Roman" w:hAnsi="Times New Roman"/>
          <w:szCs w:val="24"/>
        </w:rPr>
        <w:t>đình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có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hoàn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cảnh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khó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khăn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: </w:t>
      </w:r>
      <w:r w:rsidR="002500E0" w:rsidRPr="00A00152">
        <w:rPr>
          <w:rFonts w:ascii="Times New Roman" w:hAnsi="Times New Roman"/>
          <w:szCs w:val="24"/>
        </w:rPr>
        <w:tab/>
      </w:r>
      <w:r w:rsidR="0011251C" w:rsidRPr="00A00152">
        <w:rPr>
          <w:rFonts w:ascii="Times New Roman" w:hAnsi="Times New Roman"/>
          <w:szCs w:val="24"/>
        </w:rPr>
        <w:t xml:space="preserve"> </w:t>
      </w:r>
      <w:r w:rsidR="0038025C" w:rsidRPr="00A00152">
        <w:rPr>
          <w:rFonts w:ascii="Times New Roman" w:hAnsi="Times New Roman"/>
          <w:szCs w:val="24"/>
        </w:rPr>
        <w:t xml:space="preserve"> </w:t>
      </w:r>
      <w:r w:rsidR="007F46BC" w:rsidRPr="00A00152">
        <w:rPr>
          <w:rFonts w:ascii="Times New Roman" w:hAnsi="Times New Roman"/>
          <w:szCs w:val="24"/>
        </w:rPr>
        <w:t xml:space="preserve">      </w:t>
      </w:r>
      <w:r w:rsidR="0011251C" w:rsidRPr="00A00152">
        <w:rPr>
          <w:rFonts w:ascii="Times New Roman" w:hAnsi="Times New Roman"/>
          <w:szCs w:val="24"/>
        </w:rPr>
        <w:t xml:space="preserve">- </w:t>
      </w:r>
      <w:proofErr w:type="spellStart"/>
      <w:r w:rsidR="002500E0" w:rsidRPr="00A00152">
        <w:rPr>
          <w:rFonts w:ascii="Times New Roman" w:hAnsi="Times New Roman"/>
          <w:szCs w:val="24"/>
        </w:rPr>
        <w:t>Diện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xóa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đói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giảm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nghèo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: </w:t>
      </w:r>
      <w:r w:rsidR="007F46BC" w:rsidRPr="00A00152">
        <w:rPr>
          <w:rFonts w:ascii="Times New Roman" w:hAnsi="Times New Roman"/>
          <w:szCs w:val="24"/>
        </w:rPr>
        <w:t xml:space="preserve">  </w:t>
      </w:r>
      <w:r w:rsidR="002500E0" w:rsidRPr="00A00152">
        <w:rPr>
          <w:rFonts w:ascii="Times New Roman" w:hAnsi="Times New Roman"/>
          <w:szCs w:val="24"/>
        </w:rPr>
        <w:t xml:space="preserve">       </w:t>
      </w:r>
      <w:proofErr w:type="gramStart"/>
      <w:r w:rsidR="0038025C" w:rsidRPr="00A00152">
        <w:rPr>
          <w:rFonts w:ascii="Times New Roman" w:hAnsi="Times New Roman"/>
          <w:szCs w:val="24"/>
        </w:rPr>
        <w:t xml:space="preserve">   </w:t>
      </w:r>
      <w:r w:rsidR="002500E0" w:rsidRPr="00A00152">
        <w:rPr>
          <w:rFonts w:ascii="Times New Roman" w:hAnsi="Times New Roman"/>
          <w:szCs w:val="24"/>
        </w:rPr>
        <w:t>(</w:t>
      </w:r>
      <w:proofErr w:type="spellStart"/>
      <w:proofErr w:type="gramEnd"/>
      <w:r w:rsidR="002500E0" w:rsidRPr="00A00152">
        <w:rPr>
          <w:rFonts w:ascii="Times New Roman" w:hAnsi="Times New Roman"/>
          <w:szCs w:val="24"/>
        </w:rPr>
        <w:t>có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giấy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xác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nhận</w:t>
      </w:r>
      <w:proofErr w:type="spellEnd"/>
      <w:r w:rsidR="002500E0" w:rsidRPr="00A00152">
        <w:rPr>
          <w:rFonts w:ascii="Times New Roman" w:hAnsi="Times New Roman"/>
          <w:szCs w:val="24"/>
        </w:rPr>
        <w:t>)</w:t>
      </w:r>
    </w:p>
    <w:p w14:paraId="67828C4D" w14:textId="1257DE84" w:rsidR="002500E0" w:rsidRPr="00A00152" w:rsidRDefault="002500E0" w:rsidP="00D62E36">
      <w:pPr>
        <w:spacing w:line="360" w:lineRule="auto"/>
        <w:ind w:left="567"/>
        <w:rPr>
          <w:rFonts w:ascii="Times New Roman" w:hAnsi="Times New Roman"/>
          <w:b/>
          <w:szCs w:val="24"/>
        </w:rPr>
      </w:pPr>
      <w:proofErr w:type="spellStart"/>
      <w:r w:rsidRPr="00A00152">
        <w:rPr>
          <w:rFonts w:ascii="Times New Roman" w:hAnsi="Times New Roman"/>
          <w:b/>
          <w:szCs w:val="24"/>
        </w:rPr>
        <w:t>Phụ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huynh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xin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đăng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kí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cho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con </w:t>
      </w:r>
      <w:proofErr w:type="spellStart"/>
      <w:r w:rsidRPr="00A00152">
        <w:rPr>
          <w:rFonts w:ascii="Times New Roman" w:hAnsi="Times New Roman"/>
          <w:b/>
          <w:szCs w:val="24"/>
        </w:rPr>
        <w:t>vào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học</w:t>
      </w:r>
      <w:proofErr w:type="spellEnd"/>
      <w:r w:rsidR="00DD7D1D">
        <w:rPr>
          <w:rFonts w:ascii="Times New Roman" w:hAnsi="Times New Roman"/>
          <w:b/>
          <w:szCs w:val="24"/>
        </w:rPr>
        <w:t xml:space="preserve"> </w:t>
      </w:r>
      <w:proofErr w:type="spellStart"/>
      <w:r w:rsidR="00DD7D1D" w:rsidRPr="00DD7D1D">
        <w:rPr>
          <w:rFonts w:ascii="Times New Roman" w:hAnsi="Times New Roman"/>
          <w:b/>
          <w:bCs/>
          <w:szCs w:val="24"/>
        </w:rPr>
        <w:t>Lớp</w:t>
      </w:r>
      <w:proofErr w:type="spellEnd"/>
      <w:r w:rsidR="00DD7D1D" w:rsidRPr="00DD7D1D">
        <w:rPr>
          <w:rFonts w:ascii="Times New Roman" w:hAnsi="Times New Roman"/>
          <w:b/>
          <w:bCs/>
          <w:szCs w:val="24"/>
        </w:rPr>
        <w:t xml:space="preserve"> 1</w:t>
      </w:r>
      <w:r w:rsidRPr="00A00152">
        <w:rPr>
          <w:rFonts w:ascii="Times New Roman" w:hAnsi="Times New Roman"/>
          <w:szCs w:val="24"/>
        </w:rPr>
        <w:t>:</w:t>
      </w:r>
      <w:r w:rsidR="00346543" w:rsidRPr="00A00152">
        <w:rPr>
          <w:rFonts w:ascii="Times New Roman" w:hAnsi="Times New Roman"/>
          <w:szCs w:val="24"/>
        </w:rPr>
        <w:t xml:space="preserve"> </w:t>
      </w:r>
      <w:r w:rsidR="00346543" w:rsidRPr="00A00152">
        <w:rPr>
          <w:rFonts w:ascii="Times New Roman" w:hAnsi="Times New Roman"/>
          <w:szCs w:val="24"/>
        </w:rPr>
        <w:fldChar w:fldCharType="begin"/>
      </w:r>
      <w:r w:rsidR="00346543" w:rsidRPr="00A00152">
        <w:rPr>
          <w:rFonts w:ascii="Times New Roman" w:hAnsi="Times New Roman"/>
          <w:szCs w:val="24"/>
        </w:rPr>
        <w:instrText>MERGEFIELD DangKyTichHop \* MERGEFORMAT</w:instrText>
      </w:r>
      <w:r w:rsidR="00346543" w:rsidRPr="00A00152">
        <w:rPr>
          <w:rFonts w:ascii="Times New Roman" w:hAnsi="Times New Roman"/>
          <w:szCs w:val="24"/>
        </w:rPr>
        <w:fldChar w:fldCharType="separate"/>
      </w:r>
      <w:r w:rsidR="00B41291" w:rsidRPr="00A00152">
        <w:rPr>
          <w:rFonts w:ascii="Times New Roman" w:hAnsi="Times New Roman"/>
          <w:szCs w:val="24"/>
        </w:rPr>
        <w:t>Tăng cường Tiếng Anh</w:t>
      </w:r>
      <w:r w:rsidR="00346543" w:rsidRPr="00A00152">
        <w:rPr>
          <w:rFonts w:ascii="Times New Roman" w:hAnsi="Times New Roman"/>
          <w:szCs w:val="24"/>
        </w:rPr>
        <w:fldChar w:fldCharType="end"/>
      </w:r>
      <w:r w:rsidRPr="00A00152">
        <w:rPr>
          <w:rFonts w:ascii="Times New Roman" w:hAnsi="Times New Roman"/>
          <w:szCs w:val="24"/>
        </w:rPr>
        <w:t xml:space="preserve"> </w:t>
      </w:r>
      <w:r w:rsidRPr="00A00152">
        <w:rPr>
          <w:rFonts w:ascii="Times New Roman" w:hAnsi="Times New Roman"/>
          <w:szCs w:val="24"/>
        </w:rPr>
        <w:tab/>
      </w:r>
    </w:p>
    <w:tbl>
      <w:tblPr>
        <w:tblStyle w:val="TableGrid"/>
        <w:tblW w:w="10431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1"/>
        <w:gridCol w:w="6840"/>
      </w:tblGrid>
      <w:tr w:rsidR="006E4094" w:rsidRPr="00595BE2" w14:paraId="0CDD6752" w14:textId="2B594D5A" w:rsidTr="006E4094">
        <w:tc>
          <w:tcPr>
            <w:tcW w:w="3591" w:type="dxa"/>
          </w:tcPr>
          <w:p w14:paraId="3DDAC5A7" w14:textId="76AC7BE1" w:rsidR="006E4094" w:rsidRPr="00595BE2" w:rsidRDefault="006E4094" w:rsidP="006E4094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  <w:r w:rsidRPr="00595BE2">
              <w:rPr>
                <w:rFonts w:ascii="Times New Roman" w:hAnsi="Times New Roman"/>
                <w:szCs w:val="24"/>
              </w:rPr>
              <w:t>☐</w:t>
            </w:r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Lớp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thường</w:t>
            </w:r>
            <w:proofErr w:type="spellEnd"/>
          </w:p>
        </w:tc>
        <w:tc>
          <w:tcPr>
            <w:tcW w:w="6840" w:type="dxa"/>
          </w:tcPr>
          <w:p w14:paraId="1BF94A24" w14:textId="66C84F69" w:rsidR="006E4094" w:rsidRPr="00595BE2" w:rsidRDefault="006E4094" w:rsidP="006E4094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595BE2">
              <w:rPr>
                <w:rFonts w:ascii="Times New Roman" w:hAnsi="Times New Roman"/>
                <w:szCs w:val="24"/>
              </w:rPr>
              <w:t xml:space="preserve">☐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Tăng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cường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Tiếng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Anh + (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Toán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và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Khoa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học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)</w:t>
            </w:r>
          </w:p>
        </w:tc>
      </w:tr>
      <w:tr w:rsidR="006E4094" w:rsidRPr="00595BE2" w14:paraId="5596DDA5" w14:textId="459E15C1" w:rsidTr="006E4094">
        <w:tc>
          <w:tcPr>
            <w:tcW w:w="3591" w:type="dxa"/>
          </w:tcPr>
          <w:p w14:paraId="7CC9678F" w14:textId="6CCE53F8" w:rsidR="006E4094" w:rsidRPr="00595BE2" w:rsidRDefault="006E4094" w:rsidP="006E4094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  <w:r w:rsidRPr="00595BE2">
              <w:rPr>
                <w:rFonts w:ascii="Times New Roman" w:hAnsi="Times New Roman"/>
                <w:szCs w:val="24"/>
              </w:rPr>
              <w:t>☑</w:t>
            </w:r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Tăng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cường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Tiếng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Anh</w:t>
            </w:r>
          </w:p>
        </w:tc>
        <w:tc>
          <w:tcPr>
            <w:tcW w:w="6840" w:type="dxa"/>
          </w:tcPr>
          <w:p w14:paraId="5CB55C50" w14:textId="29F94238" w:rsidR="006E4094" w:rsidRPr="00595BE2" w:rsidRDefault="006E4094" w:rsidP="006E4094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595BE2">
              <w:rPr>
                <w:rFonts w:ascii="Times New Roman" w:hAnsi="Times New Roman"/>
                <w:szCs w:val="24"/>
              </w:rPr>
              <w:t xml:space="preserve">☐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L</w:t>
            </w:r>
            <w:r w:rsidRPr="00595BE2">
              <w:rPr>
                <w:rFonts w:ascii="Times New Roman" w:hAnsi="Times New Roman"/>
                <w:szCs w:val="24"/>
              </w:rPr>
              <w:t>ớp</w:t>
            </w:r>
            <w:proofErr w:type="spellEnd"/>
            <w:r w:rsidRPr="00595BE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595BE2">
              <w:rPr>
                <w:rFonts w:ascii="Times New Roman" w:hAnsi="Times New Roman"/>
                <w:szCs w:val="24"/>
              </w:rPr>
              <w:t>tiếng</w:t>
            </w:r>
            <w:proofErr w:type="spellEnd"/>
            <w:r w:rsidRPr="00595BE2">
              <w:rPr>
                <w:rFonts w:ascii="Times New Roman" w:hAnsi="Times New Roman"/>
                <w:szCs w:val="24"/>
              </w:rPr>
              <w:t xml:space="preserve"> Anh </w:t>
            </w:r>
            <w:proofErr w:type="spellStart"/>
            <w:r w:rsidRPr="00595BE2">
              <w:rPr>
                <w:rFonts w:ascii="Times New Roman" w:hAnsi="Times New Roman"/>
                <w:szCs w:val="24"/>
              </w:rPr>
              <w:t>tích</w:t>
            </w:r>
            <w:proofErr w:type="spellEnd"/>
            <w:r w:rsidRPr="00595BE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595BE2">
              <w:rPr>
                <w:rFonts w:ascii="Times New Roman" w:hAnsi="Times New Roman"/>
                <w:szCs w:val="24"/>
              </w:rPr>
              <w:t>hợp</w:t>
            </w:r>
            <w:proofErr w:type="spellEnd"/>
          </w:p>
        </w:tc>
      </w:tr>
    </w:tbl>
    <w:p w14:paraId="7F756258" w14:textId="77777777" w:rsidR="007C11A3" w:rsidRPr="00A00152" w:rsidRDefault="007C11A3" w:rsidP="00D62E36">
      <w:pPr>
        <w:spacing w:line="360" w:lineRule="auto"/>
        <w:ind w:left="567"/>
        <w:rPr>
          <w:rFonts w:ascii="Times New Roman" w:hAnsi="Times New Roman"/>
          <w:b/>
          <w:szCs w:val="24"/>
        </w:rPr>
      </w:pPr>
    </w:p>
    <w:p w14:paraId="164D5698" w14:textId="76553B38" w:rsidR="002500E0" w:rsidRPr="00A00152" w:rsidRDefault="00CF7A70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45F030F4">
          <v:rect id="_x0000_s1126" style="position:absolute;left:0;text-align:left;margin-left:407.05pt;margin-top:20.9pt;width:22.45pt;height:11.2pt;z-index:251685888"/>
        </w:pict>
      </w:r>
      <w:r>
        <w:rPr>
          <w:rFonts w:ascii="Times New Roman" w:hAnsi="Times New Roman"/>
          <w:noProof/>
          <w:szCs w:val="24"/>
        </w:rPr>
        <w:pict w14:anchorId="45F030F4">
          <v:rect id="_x0000_s1124" style="position:absolute;left:0;text-align:left;margin-left:153.6pt;margin-top:20.9pt;width:22.45pt;height:11.2pt;z-index:251683840"/>
        </w:pict>
      </w:r>
      <w:proofErr w:type="spellStart"/>
      <w:r w:rsidR="002500E0" w:rsidRPr="00A00152">
        <w:rPr>
          <w:rFonts w:ascii="Times New Roman" w:hAnsi="Times New Roman"/>
          <w:b/>
          <w:szCs w:val="24"/>
        </w:rPr>
        <w:t>Phần</w:t>
      </w:r>
      <w:proofErr w:type="spellEnd"/>
      <w:r w:rsidR="002500E0" w:rsidRPr="00A00152">
        <w:rPr>
          <w:rFonts w:ascii="Times New Roman" w:hAnsi="Times New Roman"/>
          <w:b/>
          <w:szCs w:val="24"/>
        </w:rPr>
        <w:t xml:space="preserve"> cam </w:t>
      </w:r>
      <w:proofErr w:type="spellStart"/>
      <w:r w:rsidR="002500E0" w:rsidRPr="00A00152">
        <w:rPr>
          <w:rFonts w:ascii="Times New Roman" w:hAnsi="Times New Roman"/>
          <w:b/>
          <w:szCs w:val="24"/>
        </w:rPr>
        <w:t>kết</w:t>
      </w:r>
      <w:proofErr w:type="spellEnd"/>
      <w:r w:rsidR="002500E0"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b/>
          <w:szCs w:val="24"/>
        </w:rPr>
        <w:t>của</w:t>
      </w:r>
      <w:proofErr w:type="spellEnd"/>
      <w:r w:rsidR="002500E0" w:rsidRPr="00A00152">
        <w:rPr>
          <w:rFonts w:ascii="Times New Roman" w:hAnsi="Times New Roman"/>
          <w:b/>
          <w:szCs w:val="24"/>
        </w:rPr>
        <w:t xml:space="preserve"> cha </w:t>
      </w:r>
      <w:proofErr w:type="spellStart"/>
      <w:r w:rsidR="002500E0" w:rsidRPr="00A00152">
        <w:rPr>
          <w:rFonts w:ascii="Times New Roman" w:hAnsi="Times New Roman"/>
          <w:b/>
          <w:szCs w:val="24"/>
        </w:rPr>
        <w:t>mẹ</w:t>
      </w:r>
      <w:proofErr w:type="spellEnd"/>
      <w:r w:rsidR="002500E0"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b/>
          <w:szCs w:val="24"/>
        </w:rPr>
        <w:t>học</w:t>
      </w:r>
      <w:proofErr w:type="spellEnd"/>
      <w:r w:rsidR="002500E0"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b/>
          <w:szCs w:val="24"/>
        </w:rPr>
        <w:t>sinh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: </w:t>
      </w:r>
    </w:p>
    <w:p w14:paraId="2FFFB8EC" w14:textId="2A547EE9" w:rsidR="002500E0" w:rsidRPr="00A00152" w:rsidRDefault="002500E0" w:rsidP="009815ED">
      <w:pPr>
        <w:tabs>
          <w:tab w:val="left" w:pos="4395"/>
        </w:tabs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 xml:space="preserve">- </w:t>
      </w:r>
      <w:proofErr w:type="spellStart"/>
      <w:r w:rsidRPr="00A00152">
        <w:rPr>
          <w:rFonts w:ascii="Times New Roman" w:hAnsi="Times New Roman"/>
          <w:szCs w:val="24"/>
        </w:rPr>
        <w:t>Có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góc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học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tập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cho</w:t>
      </w:r>
      <w:proofErr w:type="spellEnd"/>
      <w:r w:rsidRPr="00A00152">
        <w:rPr>
          <w:rFonts w:ascii="Times New Roman" w:hAnsi="Times New Roman"/>
          <w:szCs w:val="24"/>
        </w:rPr>
        <w:t xml:space="preserve"> con </w:t>
      </w:r>
      <w:proofErr w:type="gramStart"/>
      <w:r w:rsidR="00A00152">
        <w:rPr>
          <w:rFonts w:ascii="Times New Roman" w:hAnsi="Times New Roman"/>
          <w:szCs w:val="24"/>
        </w:rPr>
        <w:tab/>
      </w:r>
      <w:r w:rsidRPr="00A00152">
        <w:rPr>
          <w:rFonts w:ascii="Times New Roman" w:hAnsi="Times New Roman"/>
          <w:szCs w:val="24"/>
        </w:rPr>
        <w:t xml:space="preserve">  -</w:t>
      </w:r>
      <w:proofErr w:type="gram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Có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đầy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đủ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sách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vở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dụng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cụ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học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tập</w:t>
      </w:r>
      <w:proofErr w:type="spellEnd"/>
      <w:r w:rsidRPr="00A00152">
        <w:rPr>
          <w:rFonts w:ascii="Times New Roman" w:hAnsi="Times New Roman"/>
          <w:szCs w:val="24"/>
        </w:rPr>
        <w:t xml:space="preserve">          </w:t>
      </w:r>
    </w:p>
    <w:p w14:paraId="0065F5F4" w14:textId="3ECDCB14" w:rsidR="002500E0" w:rsidRPr="00A00152" w:rsidRDefault="00CF7A70" w:rsidP="009815ED">
      <w:pPr>
        <w:tabs>
          <w:tab w:val="left" w:pos="4536"/>
        </w:tabs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45F030F4">
          <v:rect id="_x0000_s1127" style="position:absolute;left:0;text-align:left;margin-left:453.6pt;margin-top:1.25pt;width:22.45pt;height:11.2pt;z-index:251686912"/>
        </w:pict>
      </w:r>
      <w:r>
        <w:rPr>
          <w:rFonts w:ascii="Times New Roman" w:hAnsi="Times New Roman"/>
          <w:noProof/>
          <w:szCs w:val="24"/>
        </w:rPr>
        <w:pict w14:anchorId="45F030F4">
          <v:rect id="_x0000_s1125" style="position:absolute;left:0;text-align:left;margin-left:153.6pt;margin-top:1.25pt;width:22.45pt;height:11.2pt;z-index:251684864"/>
        </w:pict>
      </w:r>
      <w:r w:rsidR="002500E0" w:rsidRPr="00A00152">
        <w:rPr>
          <w:rFonts w:ascii="Times New Roman" w:hAnsi="Times New Roman"/>
          <w:szCs w:val="24"/>
        </w:rPr>
        <w:t xml:space="preserve">- </w:t>
      </w:r>
      <w:proofErr w:type="spellStart"/>
      <w:r w:rsidR="002500E0" w:rsidRPr="00A00152">
        <w:rPr>
          <w:rFonts w:ascii="Times New Roman" w:hAnsi="Times New Roman"/>
          <w:szCs w:val="24"/>
        </w:rPr>
        <w:t>Họp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phụ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huynh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đầy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đủ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             </w:t>
      </w:r>
      <w:r w:rsidR="009815ED" w:rsidRPr="00A00152">
        <w:rPr>
          <w:rFonts w:ascii="Times New Roman" w:hAnsi="Times New Roman"/>
          <w:szCs w:val="24"/>
        </w:rPr>
        <w:tab/>
      </w:r>
      <w:r w:rsidR="002500E0" w:rsidRPr="00A00152">
        <w:rPr>
          <w:rFonts w:ascii="Times New Roman" w:hAnsi="Times New Roman"/>
          <w:szCs w:val="24"/>
        </w:rPr>
        <w:t xml:space="preserve">- </w:t>
      </w:r>
      <w:proofErr w:type="spellStart"/>
      <w:r w:rsidR="002500E0" w:rsidRPr="00A00152">
        <w:rPr>
          <w:rFonts w:ascii="Times New Roman" w:hAnsi="Times New Roman"/>
          <w:szCs w:val="24"/>
        </w:rPr>
        <w:t>Tham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gia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tích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cực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hoạt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động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của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lớp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, </w:t>
      </w:r>
      <w:proofErr w:type="spellStart"/>
      <w:r w:rsidR="002500E0" w:rsidRPr="00A00152">
        <w:rPr>
          <w:rFonts w:ascii="Times New Roman" w:hAnsi="Times New Roman"/>
          <w:szCs w:val="24"/>
        </w:rPr>
        <w:t>trường</w:t>
      </w:r>
      <w:proofErr w:type="spellEnd"/>
    </w:p>
    <w:p w14:paraId="6299384D" w14:textId="2CA85CCA" w:rsidR="002500E0" w:rsidRPr="00A00152" w:rsidRDefault="00CF7A70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45F030F4">
          <v:rect id="_x0000_s1073" style="position:absolute;left:0;text-align:left;margin-left:384.6pt;margin-top:3.8pt;width:22.45pt;height:11.2pt;z-index:251654144"/>
        </w:pict>
      </w:r>
      <w:r w:rsidR="002500E0" w:rsidRPr="00A00152">
        <w:rPr>
          <w:rFonts w:ascii="Times New Roman" w:hAnsi="Times New Roman"/>
          <w:szCs w:val="24"/>
        </w:rPr>
        <w:t xml:space="preserve">- </w:t>
      </w:r>
      <w:proofErr w:type="spellStart"/>
      <w:r w:rsidR="002500E0" w:rsidRPr="00A00152">
        <w:rPr>
          <w:rFonts w:ascii="Times New Roman" w:hAnsi="Times New Roman"/>
          <w:szCs w:val="24"/>
        </w:rPr>
        <w:t>Thường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xuyên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gần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gũi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, </w:t>
      </w:r>
      <w:proofErr w:type="spellStart"/>
      <w:r w:rsidR="002500E0" w:rsidRPr="00A00152">
        <w:rPr>
          <w:rFonts w:ascii="Times New Roman" w:hAnsi="Times New Roman"/>
          <w:szCs w:val="24"/>
        </w:rPr>
        <w:t>quan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tâm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đến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việc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giáo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dục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và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dạy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dỗ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con </w:t>
      </w:r>
    </w:p>
    <w:p w14:paraId="2B11D7B0" w14:textId="77777777" w:rsidR="0011251C" w:rsidRPr="00A00152" w:rsidRDefault="002500E0" w:rsidP="00D62E36">
      <w:pPr>
        <w:pStyle w:val="BodyTextIndent"/>
        <w:spacing w:line="360" w:lineRule="auto"/>
        <w:ind w:left="567" w:firstLine="0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 xml:space="preserve">- </w:t>
      </w:r>
      <w:proofErr w:type="spellStart"/>
      <w:r w:rsidRPr="00A00152">
        <w:rPr>
          <w:rFonts w:ascii="Times New Roman" w:hAnsi="Times New Roman"/>
          <w:szCs w:val="24"/>
        </w:rPr>
        <w:t>Các</w:t>
      </w:r>
      <w:proofErr w:type="spellEnd"/>
      <w:r w:rsidRPr="00A00152">
        <w:rPr>
          <w:rFonts w:ascii="Times New Roman" w:hAnsi="Times New Roman"/>
          <w:szCs w:val="24"/>
        </w:rPr>
        <w:t xml:space="preserve"> cam </w:t>
      </w:r>
      <w:proofErr w:type="spellStart"/>
      <w:r w:rsidRPr="00A00152">
        <w:rPr>
          <w:rFonts w:ascii="Times New Roman" w:hAnsi="Times New Roman"/>
          <w:szCs w:val="24"/>
        </w:rPr>
        <w:t>kết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khác</w:t>
      </w:r>
      <w:proofErr w:type="spellEnd"/>
      <w:r w:rsidRPr="00A00152">
        <w:rPr>
          <w:rFonts w:ascii="Times New Roman" w:hAnsi="Times New Roman"/>
          <w:szCs w:val="24"/>
        </w:rPr>
        <w:t xml:space="preserve"> (</w:t>
      </w:r>
      <w:proofErr w:type="spellStart"/>
      <w:r w:rsidRPr="00A00152">
        <w:rPr>
          <w:rFonts w:ascii="Times New Roman" w:hAnsi="Times New Roman"/>
          <w:szCs w:val="24"/>
        </w:rPr>
        <w:t>Phụ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huynh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tự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ghi</w:t>
      </w:r>
      <w:proofErr w:type="spellEnd"/>
      <w:r w:rsidRPr="00A00152">
        <w:rPr>
          <w:rFonts w:ascii="Times New Roman" w:hAnsi="Times New Roman"/>
          <w:szCs w:val="24"/>
        </w:rPr>
        <w:t>)</w:t>
      </w:r>
      <w:r w:rsidR="0011251C" w:rsidRPr="00A00152">
        <w:rPr>
          <w:rFonts w:ascii="Times New Roman" w:hAnsi="Times New Roman"/>
          <w:szCs w:val="24"/>
        </w:rPr>
        <w:t xml:space="preserve">: </w:t>
      </w:r>
      <w:r w:rsidRPr="00A00152">
        <w:rPr>
          <w:rFonts w:ascii="Times New Roman" w:hAnsi="Times New Roman"/>
          <w:szCs w:val="24"/>
        </w:rPr>
        <w:t>…………………………………</w:t>
      </w:r>
      <w:r w:rsidR="001C7381" w:rsidRPr="00A00152">
        <w:rPr>
          <w:rFonts w:ascii="Times New Roman" w:hAnsi="Times New Roman"/>
          <w:szCs w:val="24"/>
        </w:rPr>
        <w:t>………...</w:t>
      </w:r>
      <w:r w:rsidRPr="00A00152">
        <w:rPr>
          <w:rFonts w:ascii="Times New Roman" w:hAnsi="Times New Roman"/>
          <w:szCs w:val="24"/>
        </w:rPr>
        <w:t>……</w:t>
      </w:r>
      <w:r w:rsidR="0011251C" w:rsidRPr="00A00152">
        <w:rPr>
          <w:rFonts w:ascii="Times New Roman" w:hAnsi="Times New Roman"/>
          <w:szCs w:val="24"/>
        </w:rPr>
        <w:t>…………</w:t>
      </w:r>
    </w:p>
    <w:p w14:paraId="668C4A82" w14:textId="77777777" w:rsidR="002500E0" w:rsidRPr="00A00152" w:rsidRDefault="002500E0" w:rsidP="00D62E36">
      <w:pPr>
        <w:pStyle w:val="BodyTextIndent"/>
        <w:spacing w:line="360" w:lineRule="auto"/>
        <w:ind w:left="567" w:firstLine="0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>……………………………………………………………………………………………………………………………………………………………………………………………</w:t>
      </w:r>
      <w:r w:rsidR="0011251C" w:rsidRPr="00A00152">
        <w:rPr>
          <w:rFonts w:ascii="Times New Roman" w:hAnsi="Times New Roman"/>
          <w:szCs w:val="24"/>
        </w:rPr>
        <w:t>…</w:t>
      </w:r>
      <w:r w:rsidR="001C7381" w:rsidRPr="00A00152">
        <w:rPr>
          <w:rFonts w:ascii="Times New Roman" w:hAnsi="Times New Roman"/>
          <w:szCs w:val="24"/>
        </w:rPr>
        <w:t>………………</w:t>
      </w:r>
    </w:p>
    <w:p w14:paraId="2F1359AF" w14:textId="37B20654" w:rsidR="002500E0" w:rsidRPr="00A00152" w:rsidRDefault="0038025C" w:rsidP="000122E9">
      <w:pPr>
        <w:pStyle w:val="BodyTextIndent"/>
        <w:tabs>
          <w:tab w:val="center" w:pos="8505"/>
        </w:tabs>
        <w:ind w:left="567" w:firstLine="0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i/>
          <w:szCs w:val="24"/>
        </w:rPr>
        <w:tab/>
      </w:r>
      <w:proofErr w:type="spellStart"/>
      <w:r w:rsidR="002500E0" w:rsidRPr="00A00152">
        <w:rPr>
          <w:rFonts w:ascii="Times New Roman" w:hAnsi="Times New Roman"/>
          <w:i/>
          <w:szCs w:val="24"/>
        </w:rPr>
        <w:t>Ngày</w:t>
      </w:r>
      <w:proofErr w:type="spellEnd"/>
      <w:r w:rsidR="002500E0" w:rsidRPr="00A00152">
        <w:rPr>
          <w:rFonts w:ascii="Times New Roman" w:hAnsi="Times New Roman"/>
          <w:i/>
          <w:szCs w:val="24"/>
        </w:rPr>
        <w:t xml:space="preserve"> …… </w:t>
      </w:r>
      <w:proofErr w:type="spellStart"/>
      <w:r w:rsidR="002500E0" w:rsidRPr="00A00152">
        <w:rPr>
          <w:rFonts w:ascii="Times New Roman" w:hAnsi="Times New Roman"/>
          <w:i/>
          <w:szCs w:val="24"/>
        </w:rPr>
        <w:t>tháng</w:t>
      </w:r>
      <w:proofErr w:type="spellEnd"/>
      <w:r w:rsidR="002500E0" w:rsidRPr="00A00152">
        <w:rPr>
          <w:rFonts w:ascii="Times New Roman" w:hAnsi="Times New Roman"/>
          <w:i/>
          <w:szCs w:val="24"/>
        </w:rPr>
        <w:t xml:space="preserve"> …… </w:t>
      </w:r>
      <w:proofErr w:type="spellStart"/>
      <w:r w:rsidR="002500E0" w:rsidRPr="00A00152">
        <w:rPr>
          <w:rFonts w:ascii="Times New Roman" w:hAnsi="Times New Roman"/>
          <w:i/>
          <w:szCs w:val="24"/>
        </w:rPr>
        <w:t>năm</w:t>
      </w:r>
      <w:proofErr w:type="spellEnd"/>
      <w:r w:rsidR="002500E0" w:rsidRPr="00A00152">
        <w:rPr>
          <w:rFonts w:ascii="Times New Roman" w:hAnsi="Times New Roman"/>
          <w:i/>
          <w:szCs w:val="24"/>
        </w:rPr>
        <w:t xml:space="preserve"> 20</w:t>
      </w:r>
      <w:r w:rsidR="00E54299" w:rsidRPr="00A00152">
        <w:rPr>
          <w:rFonts w:ascii="Times New Roman" w:hAnsi="Times New Roman"/>
          <w:i/>
          <w:szCs w:val="24"/>
        </w:rPr>
        <w:t>2</w:t>
      </w:r>
      <w:r w:rsidR="00A869D8" w:rsidRPr="00A00152">
        <w:rPr>
          <w:rFonts w:ascii="Times New Roman" w:hAnsi="Times New Roman"/>
          <w:i/>
          <w:szCs w:val="24"/>
        </w:rPr>
        <w:t>6</w:t>
      </w:r>
    </w:p>
    <w:p w14:paraId="14645D1A" w14:textId="5E9EC63D" w:rsidR="002500E0" w:rsidRPr="00A00152" w:rsidRDefault="002500E0" w:rsidP="000122E9">
      <w:pPr>
        <w:tabs>
          <w:tab w:val="center" w:pos="8505"/>
        </w:tabs>
        <w:ind w:left="567" w:firstLine="720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ab/>
      </w:r>
      <w:proofErr w:type="spellStart"/>
      <w:r w:rsidR="008A0EF4" w:rsidRPr="00A00152">
        <w:rPr>
          <w:rFonts w:ascii="Times New Roman" w:hAnsi="Times New Roman"/>
          <w:szCs w:val="24"/>
        </w:rPr>
        <w:t>Người</w:t>
      </w:r>
      <w:proofErr w:type="spellEnd"/>
      <w:r w:rsidR="008A0EF4" w:rsidRPr="00A00152">
        <w:rPr>
          <w:rFonts w:ascii="Times New Roman" w:hAnsi="Times New Roman"/>
          <w:szCs w:val="24"/>
        </w:rPr>
        <w:t xml:space="preserve"> </w:t>
      </w:r>
      <w:proofErr w:type="spellStart"/>
      <w:r w:rsidR="008A0EF4" w:rsidRPr="00A00152">
        <w:rPr>
          <w:rFonts w:ascii="Times New Roman" w:hAnsi="Times New Roman"/>
          <w:szCs w:val="24"/>
        </w:rPr>
        <w:t>làm</w:t>
      </w:r>
      <w:proofErr w:type="spellEnd"/>
      <w:r w:rsidR="008A0EF4" w:rsidRPr="00A00152">
        <w:rPr>
          <w:rFonts w:ascii="Times New Roman" w:hAnsi="Times New Roman"/>
          <w:szCs w:val="24"/>
        </w:rPr>
        <w:t xml:space="preserve"> </w:t>
      </w:r>
      <w:proofErr w:type="spellStart"/>
      <w:r w:rsidR="008A0EF4" w:rsidRPr="00A00152">
        <w:rPr>
          <w:rFonts w:ascii="Times New Roman" w:hAnsi="Times New Roman"/>
          <w:szCs w:val="24"/>
        </w:rPr>
        <w:t>đơn</w:t>
      </w:r>
      <w:proofErr w:type="spellEnd"/>
    </w:p>
    <w:p w14:paraId="69546FB5" w14:textId="77777777" w:rsidR="002500E0" w:rsidRPr="00A00152" w:rsidRDefault="002500E0" w:rsidP="000122E9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Pr="00A00152">
        <w:rPr>
          <w:rFonts w:ascii="Times New Roman" w:hAnsi="Times New Roman"/>
          <w:i/>
          <w:szCs w:val="24"/>
        </w:rPr>
        <w:t>(</w:t>
      </w:r>
      <w:proofErr w:type="spellStart"/>
      <w:r w:rsidRPr="00A00152">
        <w:rPr>
          <w:rFonts w:ascii="Times New Roman" w:hAnsi="Times New Roman"/>
          <w:i/>
          <w:szCs w:val="24"/>
        </w:rPr>
        <w:t>Ký</w:t>
      </w:r>
      <w:proofErr w:type="spellEnd"/>
      <w:r w:rsidRPr="00A00152">
        <w:rPr>
          <w:rFonts w:ascii="Times New Roman" w:hAnsi="Times New Roman"/>
          <w:i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i/>
          <w:szCs w:val="24"/>
        </w:rPr>
        <w:t>tên</w:t>
      </w:r>
      <w:proofErr w:type="spellEnd"/>
      <w:r w:rsidRPr="00A00152">
        <w:rPr>
          <w:rFonts w:ascii="Times New Roman" w:hAnsi="Times New Roman"/>
          <w:i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i/>
          <w:szCs w:val="24"/>
        </w:rPr>
        <w:t>và</w:t>
      </w:r>
      <w:proofErr w:type="spellEnd"/>
      <w:r w:rsidRPr="00A00152">
        <w:rPr>
          <w:rFonts w:ascii="Times New Roman" w:hAnsi="Times New Roman"/>
          <w:i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i/>
          <w:szCs w:val="24"/>
        </w:rPr>
        <w:t>ghi</w:t>
      </w:r>
      <w:proofErr w:type="spellEnd"/>
      <w:r w:rsidRPr="00A00152">
        <w:rPr>
          <w:rFonts w:ascii="Times New Roman" w:hAnsi="Times New Roman"/>
          <w:i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i/>
          <w:szCs w:val="24"/>
        </w:rPr>
        <w:t>rõ</w:t>
      </w:r>
      <w:proofErr w:type="spellEnd"/>
      <w:r w:rsidRPr="00A00152">
        <w:rPr>
          <w:rFonts w:ascii="Times New Roman" w:hAnsi="Times New Roman"/>
          <w:i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i/>
          <w:szCs w:val="24"/>
        </w:rPr>
        <w:t>họ</w:t>
      </w:r>
      <w:proofErr w:type="spellEnd"/>
      <w:r w:rsidRPr="00A00152">
        <w:rPr>
          <w:rFonts w:ascii="Times New Roman" w:hAnsi="Times New Roman"/>
          <w:i/>
          <w:szCs w:val="24"/>
        </w:rPr>
        <w:t xml:space="preserve">, </w:t>
      </w:r>
      <w:proofErr w:type="spellStart"/>
      <w:r w:rsidRPr="00A00152">
        <w:rPr>
          <w:rFonts w:ascii="Times New Roman" w:hAnsi="Times New Roman"/>
          <w:i/>
          <w:szCs w:val="24"/>
        </w:rPr>
        <w:t>tên</w:t>
      </w:r>
      <w:proofErr w:type="spellEnd"/>
      <w:r w:rsidRPr="00A00152">
        <w:rPr>
          <w:rFonts w:ascii="Times New Roman" w:hAnsi="Times New Roman"/>
          <w:i/>
          <w:szCs w:val="24"/>
        </w:rPr>
        <w:t>)</w:t>
      </w:r>
    </w:p>
    <w:p w14:paraId="674E549C" w14:textId="77777777" w:rsidR="0045168E" w:rsidRPr="00A00152" w:rsidRDefault="0045168E" w:rsidP="00D62E36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</w:p>
    <w:p w14:paraId="28B90044" w14:textId="77777777" w:rsidR="0045168E" w:rsidRPr="00A00152" w:rsidRDefault="0045168E" w:rsidP="00D62E36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</w:p>
    <w:p w14:paraId="77984365" w14:textId="77777777" w:rsidR="000122E9" w:rsidRPr="00A00152" w:rsidRDefault="000122E9" w:rsidP="00D62E36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</w:p>
    <w:p w14:paraId="5C4C0359" w14:textId="77777777" w:rsidR="0045168E" w:rsidRPr="00A00152" w:rsidRDefault="0045168E" w:rsidP="00D62E36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</w:p>
    <w:p w14:paraId="2B9EBD82" w14:textId="0F0088DA" w:rsidR="002500E0" w:rsidRPr="00BD63CD" w:rsidRDefault="00EC1B41" w:rsidP="006B4F34">
      <w:pPr>
        <w:tabs>
          <w:tab w:val="center" w:pos="8505"/>
        </w:tabs>
        <w:ind w:left="567" w:firstLine="720"/>
        <w:rPr>
          <w:rFonts w:ascii="Times New Roman" w:hAnsi="Times New Roman"/>
          <w:b/>
          <w:bCs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Pr="00BD63CD">
        <w:rPr>
          <w:rFonts w:ascii="Times New Roman" w:hAnsi="Times New Roman"/>
          <w:b/>
          <w:bCs/>
          <w:szCs w:val="24"/>
        </w:rPr>
        <w:t>Nguyễn Thị Thanh</w:t>
      </w:r>
    </w:p>
    <w:p w14:paraId="283855F9" w14:textId="77777777" w:rsidR="00DC7FEC" w:rsidRPr="00A00152" w:rsidRDefault="00DC7FEC" w:rsidP="006B4F34">
      <w:pPr>
        <w:tabs>
          <w:tab w:val="center" w:pos="8505"/>
        </w:tabs>
        <w:ind w:left="567" w:firstLine="720"/>
        <w:rPr>
          <w:rFonts w:ascii="Times New Roman" w:hAnsi="Times New Roman"/>
          <w:szCs w:val="24"/>
        </w:rPr>
      </w:pPr>
    </w:p>
    <w:p w14:paraId="7FFFE886" w14:textId="77777777" w:rsidR="00DC7FEC" w:rsidRPr="00A00152" w:rsidRDefault="00DC7FEC" w:rsidP="006B4F34">
      <w:pPr>
        <w:tabs>
          <w:tab w:val="center" w:pos="8505"/>
        </w:tabs>
        <w:ind w:left="567" w:firstLine="720"/>
        <w:rPr>
          <w:rFonts w:ascii="Times New Roman" w:hAnsi="Times New Roman"/>
          <w:szCs w:val="24"/>
        </w:rPr>
      </w:pPr>
    </w:p>
    <w:p w14:paraId="03D8F4EE" w14:textId="77777777" w:rsidR="002500E0" w:rsidRPr="00A00152" w:rsidRDefault="002500E0" w:rsidP="00CF7A70">
      <w:pPr>
        <w:pStyle w:val="BodyTextIndent2"/>
        <w:tabs>
          <w:tab w:val="center" w:pos="8505"/>
        </w:tabs>
        <w:spacing w:line="360" w:lineRule="auto"/>
        <w:ind w:left="567"/>
        <w:jc w:val="center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00152">
        <w:rPr>
          <w:rFonts w:ascii="Times New Roman" w:hAnsi="Times New Roman"/>
          <w:sz w:val="24"/>
          <w:szCs w:val="24"/>
          <w:u w:val="single"/>
        </w:rPr>
        <w:t>Phần</w:t>
      </w:r>
      <w:proofErr w:type="spellEnd"/>
      <w:r w:rsidRPr="00A0015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00152">
        <w:rPr>
          <w:rFonts w:ascii="Times New Roman" w:hAnsi="Times New Roman"/>
          <w:sz w:val="24"/>
          <w:szCs w:val="24"/>
          <w:u w:val="single"/>
        </w:rPr>
        <w:t>ghi</w:t>
      </w:r>
      <w:proofErr w:type="spellEnd"/>
      <w:r w:rsidRPr="00A0015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00152">
        <w:rPr>
          <w:rFonts w:ascii="Times New Roman" w:hAnsi="Times New Roman"/>
          <w:sz w:val="24"/>
          <w:szCs w:val="24"/>
          <w:u w:val="single"/>
        </w:rPr>
        <w:t>nhận</w:t>
      </w:r>
      <w:proofErr w:type="spellEnd"/>
      <w:r w:rsidRPr="00A0015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00152">
        <w:rPr>
          <w:rFonts w:ascii="Times New Roman" w:hAnsi="Times New Roman"/>
          <w:sz w:val="24"/>
          <w:szCs w:val="24"/>
          <w:u w:val="single"/>
        </w:rPr>
        <w:t>của</w:t>
      </w:r>
      <w:proofErr w:type="spellEnd"/>
      <w:r w:rsidRPr="00A0015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00152">
        <w:rPr>
          <w:rFonts w:ascii="Times New Roman" w:hAnsi="Times New Roman"/>
          <w:sz w:val="24"/>
          <w:szCs w:val="24"/>
          <w:u w:val="single"/>
        </w:rPr>
        <w:t>Hiệu</w:t>
      </w:r>
      <w:proofErr w:type="spellEnd"/>
      <w:r w:rsidRPr="00A0015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00152">
        <w:rPr>
          <w:rFonts w:ascii="Times New Roman" w:hAnsi="Times New Roman"/>
          <w:sz w:val="24"/>
          <w:szCs w:val="24"/>
          <w:u w:val="single"/>
        </w:rPr>
        <w:t>trưởng</w:t>
      </w:r>
      <w:proofErr w:type="spellEnd"/>
      <w:r w:rsidRPr="00A0015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00152">
        <w:rPr>
          <w:rFonts w:ascii="Times New Roman" w:hAnsi="Times New Roman"/>
          <w:sz w:val="24"/>
          <w:szCs w:val="24"/>
          <w:u w:val="single"/>
        </w:rPr>
        <w:t>trường</w:t>
      </w:r>
      <w:proofErr w:type="spellEnd"/>
      <w:r w:rsidRPr="00A0015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00152">
        <w:rPr>
          <w:rFonts w:ascii="Times New Roman" w:hAnsi="Times New Roman"/>
          <w:sz w:val="24"/>
          <w:szCs w:val="24"/>
          <w:u w:val="single"/>
        </w:rPr>
        <w:t>Tiểu</w:t>
      </w:r>
      <w:proofErr w:type="spellEnd"/>
      <w:r w:rsidRPr="00A0015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00152">
        <w:rPr>
          <w:rFonts w:ascii="Times New Roman" w:hAnsi="Times New Roman"/>
          <w:sz w:val="24"/>
          <w:szCs w:val="24"/>
          <w:u w:val="single"/>
        </w:rPr>
        <w:t>học</w:t>
      </w:r>
      <w:proofErr w:type="spellEnd"/>
      <w:r w:rsidRPr="00A0015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00152">
        <w:rPr>
          <w:rFonts w:ascii="Times New Roman" w:hAnsi="Times New Roman"/>
          <w:sz w:val="24"/>
          <w:szCs w:val="24"/>
          <w:u w:val="single"/>
        </w:rPr>
        <w:t>Nguyễn</w:t>
      </w:r>
      <w:proofErr w:type="spellEnd"/>
      <w:r w:rsidRPr="00A0015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00152">
        <w:rPr>
          <w:rFonts w:ascii="Times New Roman" w:hAnsi="Times New Roman"/>
          <w:sz w:val="24"/>
          <w:szCs w:val="24"/>
          <w:u w:val="single"/>
        </w:rPr>
        <w:t>Thị</w:t>
      </w:r>
      <w:proofErr w:type="spellEnd"/>
      <w:r w:rsidRPr="00A0015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00152">
        <w:rPr>
          <w:rFonts w:ascii="Times New Roman" w:hAnsi="Times New Roman"/>
          <w:sz w:val="24"/>
          <w:szCs w:val="24"/>
          <w:u w:val="single"/>
        </w:rPr>
        <w:t>Định</w:t>
      </w:r>
      <w:proofErr w:type="spellEnd"/>
    </w:p>
    <w:p w14:paraId="118C4133" w14:textId="31C145BB" w:rsidR="002500E0" w:rsidRPr="009E6489" w:rsidRDefault="002500E0" w:rsidP="00CF7A70">
      <w:pPr>
        <w:spacing w:line="360" w:lineRule="auto"/>
        <w:rPr>
          <w:rFonts w:ascii="Times New Roman" w:hAnsi="Times New Roman"/>
          <w:b/>
          <w:bCs/>
          <w:szCs w:val="24"/>
        </w:rPr>
      </w:pPr>
      <w:r w:rsidRPr="00A00152">
        <w:rPr>
          <w:rFonts w:ascii="Times New Roman" w:hAnsi="Times New Roman"/>
          <w:szCs w:val="24"/>
        </w:rPr>
        <w:t xml:space="preserve">         </w:t>
      </w:r>
      <w:r w:rsidRPr="00A00152">
        <w:rPr>
          <w:rFonts w:ascii="Times New Roman" w:hAnsi="Times New Roman"/>
          <w:szCs w:val="24"/>
        </w:rPr>
        <w:tab/>
      </w:r>
      <w:proofErr w:type="spellStart"/>
      <w:r w:rsidRPr="00A00152">
        <w:rPr>
          <w:rFonts w:ascii="Times New Roman" w:hAnsi="Times New Roman"/>
          <w:szCs w:val="24"/>
        </w:rPr>
        <w:t>Đồng</w:t>
      </w:r>
      <w:proofErr w:type="spellEnd"/>
      <w:r w:rsidRPr="00A00152">
        <w:rPr>
          <w:rFonts w:ascii="Times New Roman" w:hAnsi="Times New Roman"/>
          <w:szCs w:val="24"/>
        </w:rPr>
        <w:t xml:space="preserve"> ý </w:t>
      </w:r>
      <w:proofErr w:type="spellStart"/>
      <w:r w:rsidRPr="00A00152">
        <w:rPr>
          <w:rFonts w:ascii="Times New Roman" w:hAnsi="Times New Roman"/>
          <w:szCs w:val="24"/>
        </w:rPr>
        <w:t>nhận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em</w:t>
      </w:r>
      <w:proofErr w:type="spellEnd"/>
      <w:r w:rsidRPr="00A00152">
        <w:rPr>
          <w:rFonts w:ascii="Times New Roman" w:hAnsi="Times New Roman"/>
          <w:szCs w:val="24"/>
        </w:rPr>
        <w:t xml:space="preserve">: </w:t>
      </w:r>
      <w:r w:rsidR="00CF7A70">
        <w:rPr>
          <w:rFonts w:ascii="Times New Roman" w:hAnsi="Times New Roman"/>
          <w:szCs w:val="24"/>
        </w:rPr>
        <w:t xml:space="preserve">  </w:t>
      </w:r>
      <w:r w:rsidRPr="009E6489">
        <w:rPr>
          <w:rFonts w:ascii="Times New Roman" w:hAnsi="Times New Roman"/>
          <w:b/>
          <w:bCs/>
          <w:szCs w:val="24"/>
        </w:rPr>
        <w:fldChar w:fldCharType="begin"/>
      </w:r>
      <w:r w:rsidRPr="009E6489">
        <w:rPr>
          <w:rFonts w:ascii="Times New Roman" w:hAnsi="Times New Roman"/>
          <w:b/>
          <w:bCs/>
          <w:szCs w:val="24"/>
        </w:rPr>
        <w:instrText>MERGEFIELD HoVaTenHocSinh \* MERGEFORMAT</w:instrText>
      </w:r>
      <w:r w:rsidRPr="009E6489">
        <w:rPr>
          <w:rFonts w:ascii="Times New Roman" w:hAnsi="Times New Roman"/>
          <w:b/>
          <w:bCs/>
          <w:szCs w:val="24"/>
        </w:rPr>
        <w:fldChar w:fldCharType="separate"/>
      </w:r>
      <w:r w:rsidR="00B41291" w:rsidRPr="009E6489">
        <w:rPr>
          <w:rFonts w:ascii="Times New Roman" w:hAnsi="Times New Roman"/>
          <w:b/>
          <w:bCs/>
          <w:szCs w:val="24"/>
        </w:rPr>
        <w:t>VŨ TRỌNG CÁT</w:t>
      </w:r>
      <w:r w:rsidRPr="009E6489">
        <w:rPr>
          <w:rFonts w:ascii="Times New Roman" w:hAnsi="Times New Roman"/>
          <w:b/>
          <w:bCs/>
          <w:szCs w:val="24"/>
        </w:rPr>
        <w:fldChar w:fldCharType="end"/>
      </w:r>
      <w:r w:rsidRPr="00A00152">
        <w:rPr>
          <w:rFonts w:ascii="Times New Roman" w:hAnsi="Times New Roman"/>
          <w:szCs w:val="24"/>
        </w:rPr>
        <w:tab/>
      </w:r>
      <w:r w:rsidR="00CF7A70">
        <w:rPr>
          <w:rFonts w:ascii="Times New Roman" w:hAnsi="Times New Roman"/>
          <w:szCs w:val="24"/>
        </w:rPr>
        <w:tab/>
      </w:r>
      <w:proofErr w:type="spellStart"/>
      <w:r w:rsidRPr="00A00152">
        <w:rPr>
          <w:rFonts w:ascii="Times New Roman" w:hAnsi="Times New Roman"/>
          <w:szCs w:val="24"/>
        </w:rPr>
        <w:t>Sinh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ngày</w:t>
      </w:r>
      <w:proofErr w:type="spellEnd"/>
      <w:r w:rsidRPr="009E6489">
        <w:rPr>
          <w:rFonts w:ascii="Times New Roman" w:hAnsi="Times New Roman"/>
          <w:b/>
          <w:bCs/>
          <w:szCs w:val="24"/>
        </w:rPr>
        <w:t xml:space="preserve">: </w:t>
      </w:r>
      <w:r w:rsidRPr="009E6489">
        <w:rPr>
          <w:rFonts w:ascii="Times New Roman" w:hAnsi="Times New Roman"/>
          <w:b/>
          <w:bCs/>
          <w:szCs w:val="24"/>
        </w:rPr>
        <w:fldChar w:fldCharType="begin"/>
      </w:r>
      <w:r w:rsidRPr="009E6489">
        <w:rPr>
          <w:rFonts w:ascii="Times New Roman" w:hAnsi="Times New Roman"/>
          <w:b/>
          <w:bCs/>
          <w:szCs w:val="24"/>
        </w:rPr>
        <w:instrText>MERGEFIELD NgaySinh \* MERGEFORMAT</w:instrText>
      </w:r>
      <w:r w:rsidRPr="009E6489">
        <w:rPr>
          <w:rFonts w:ascii="Times New Roman" w:hAnsi="Times New Roman"/>
          <w:b/>
          <w:bCs/>
          <w:szCs w:val="24"/>
        </w:rPr>
        <w:fldChar w:fldCharType="separate"/>
      </w:r>
      <w:r w:rsidR="00B41291" w:rsidRPr="009E6489">
        <w:rPr>
          <w:rFonts w:ascii="Times New Roman" w:hAnsi="Times New Roman"/>
          <w:b/>
          <w:bCs/>
          <w:szCs w:val="24"/>
        </w:rPr>
        <w:t>13/03/2019</w:t>
      </w:r>
      <w:r w:rsidRPr="009E6489">
        <w:rPr>
          <w:rFonts w:ascii="Times New Roman" w:hAnsi="Times New Roman"/>
          <w:b/>
          <w:bCs/>
          <w:szCs w:val="24"/>
        </w:rPr>
        <w:fldChar w:fldCharType="end"/>
      </w:r>
    </w:p>
    <w:p w14:paraId="4CADEE8F" w14:textId="20393608" w:rsidR="002500E0" w:rsidRPr="00A00152" w:rsidRDefault="002500E0" w:rsidP="00CF7A70">
      <w:pPr>
        <w:tabs>
          <w:tab w:val="left" w:pos="1560"/>
        </w:tabs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ab/>
      </w:r>
      <w:proofErr w:type="spellStart"/>
      <w:r w:rsidRPr="00A00152">
        <w:rPr>
          <w:rFonts w:ascii="Times New Roman" w:hAnsi="Times New Roman"/>
          <w:szCs w:val="24"/>
        </w:rPr>
        <w:t>Vào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học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lớp</w:t>
      </w:r>
      <w:proofErr w:type="spellEnd"/>
      <w:r w:rsidRPr="00A00152">
        <w:rPr>
          <w:rFonts w:ascii="Times New Roman" w:hAnsi="Times New Roman"/>
          <w:szCs w:val="24"/>
        </w:rPr>
        <w:t xml:space="preserve"> 1 </w:t>
      </w:r>
      <w:proofErr w:type="spellStart"/>
      <w:r w:rsidRPr="00A00152">
        <w:rPr>
          <w:rFonts w:ascii="Times New Roman" w:hAnsi="Times New Roman"/>
          <w:szCs w:val="24"/>
        </w:rPr>
        <w:t>tại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trường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Tiểu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học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Nguyễn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Thị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Định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năm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học</w:t>
      </w:r>
      <w:proofErr w:type="spellEnd"/>
      <w:r w:rsidRPr="00A00152">
        <w:rPr>
          <w:rFonts w:ascii="Times New Roman" w:hAnsi="Times New Roman"/>
          <w:szCs w:val="24"/>
        </w:rPr>
        <w:t xml:space="preserve"> 20</w:t>
      </w:r>
      <w:r w:rsidR="002A314F" w:rsidRPr="00A00152">
        <w:rPr>
          <w:rFonts w:ascii="Times New Roman" w:hAnsi="Times New Roman"/>
          <w:szCs w:val="24"/>
        </w:rPr>
        <w:t>2</w:t>
      </w:r>
      <w:r w:rsidR="00C81E87" w:rsidRPr="00A00152">
        <w:rPr>
          <w:rFonts w:ascii="Times New Roman" w:hAnsi="Times New Roman"/>
          <w:szCs w:val="24"/>
        </w:rPr>
        <w:t>5</w:t>
      </w:r>
      <w:r w:rsidRPr="00A00152">
        <w:rPr>
          <w:rFonts w:ascii="Times New Roman" w:hAnsi="Times New Roman"/>
          <w:szCs w:val="24"/>
        </w:rPr>
        <w:t xml:space="preserve"> -202</w:t>
      </w:r>
      <w:r w:rsidR="00C81E87" w:rsidRPr="00A00152">
        <w:rPr>
          <w:rFonts w:ascii="Times New Roman" w:hAnsi="Times New Roman"/>
          <w:szCs w:val="24"/>
        </w:rPr>
        <w:t>6</w:t>
      </w:r>
      <w:r w:rsidR="008515AB" w:rsidRPr="00A00152">
        <w:rPr>
          <w:rFonts w:ascii="Times New Roman" w:hAnsi="Times New Roman"/>
          <w:szCs w:val="24"/>
        </w:rPr>
        <w:t>.</w:t>
      </w:r>
    </w:p>
    <w:p w14:paraId="3D631510" w14:textId="6449C7F8" w:rsidR="002500E0" w:rsidRPr="00A00152" w:rsidRDefault="002500E0" w:rsidP="00CF7A70">
      <w:pPr>
        <w:tabs>
          <w:tab w:val="center" w:pos="8505"/>
        </w:tabs>
        <w:spacing w:line="360" w:lineRule="auto"/>
        <w:ind w:left="567"/>
        <w:rPr>
          <w:rFonts w:ascii="Times New Roman" w:hAnsi="Times New Roman"/>
          <w:i/>
          <w:iCs/>
          <w:szCs w:val="24"/>
        </w:rPr>
      </w:pPr>
      <w:r w:rsidRPr="00A00152">
        <w:rPr>
          <w:rFonts w:ascii="Times New Roman" w:hAnsi="Times New Roman"/>
          <w:szCs w:val="24"/>
        </w:rPr>
        <w:tab/>
      </w:r>
      <w:proofErr w:type="spellStart"/>
      <w:r w:rsidR="00F107AD" w:rsidRPr="00A00152">
        <w:rPr>
          <w:rFonts w:ascii="Times New Roman" w:hAnsi="Times New Roman"/>
          <w:i/>
          <w:iCs/>
          <w:szCs w:val="24"/>
        </w:rPr>
        <w:t>Tân</w:t>
      </w:r>
      <w:proofErr w:type="spellEnd"/>
      <w:r w:rsidR="00F107AD" w:rsidRPr="00A00152">
        <w:rPr>
          <w:rFonts w:ascii="Times New Roman" w:hAnsi="Times New Roman"/>
          <w:i/>
          <w:iCs/>
          <w:szCs w:val="24"/>
        </w:rPr>
        <w:t xml:space="preserve"> </w:t>
      </w:r>
      <w:proofErr w:type="spellStart"/>
      <w:r w:rsidR="00F107AD" w:rsidRPr="00A00152">
        <w:rPr>
          <w:rFonts w:ascii="Times New Roman" w:hAnsi="Times New Roman"/>
          <w:i/>
          <w:iCs/>
          <w:szCs w:val="24"/>
        </w:rPr>
        <w:t>Thuận</w:t>
      </w:r>
      <w:proofErr w:type="spellEnd"/>
      <w:r w:rsidR="00EE082C" w:rsidRPr="00A00152">
        <w:rPr>
          <w:rFonts w:ascii="Times New Roman" w:hAnsi="Times New Roman"/>
          <w:i/>
          <w:iCs/>
          <w:szCs w:val="24"/>
        </w:rPr>
        <w:t xml:space="preserve">, </w:t>
      </w:r>
      <w:proofErr w:type="spellStart"/>
      <w:r w:rsidR="00EE082C" w:rsidRPr="00A00152">
        <w:rPr>
          <w:rFonts w:ascii="Times New Roman" w:hAnsi="Times New Roman"/>
          <w:i/>
          <w:iCs/>
          <w:szCs w:val="24"/>
        </w:rPr>
        <w:t>n</w:t>
      </w:r>
      <w:r w:rsidRPr="00A00152">
        <w:rPr>
          <w:rFonts w:ascii="Times New Roman" w:hAnsi="Times New Roman"/>
          <w:i/>
          <w:iCs/>
          <w:szCs w:val="24"/>
        </w:rPr>
        <w:t>gà</w:t>
      </w:r>
      <w:r w:rsidR="00EE082C" w:rsidRPr="00A00152">
        <w:rPr>
          <w:rFonts w:ascii="Times New Roman" w:hAnsi="Times New Roman"/>
          <w:i/>
          <w:iCs/>
          <w:szCs w:val="24"/>
        </w:rPr>
        <w:t>y</w:t>
      </w:r>
      <w:proofErr w:type="spellEnd"/>
      <w:r w:rsidR="00EE082C" w:rsidRPr="00A00152">
        <w:rPr>
          <w:rFonts w:ascii="Times New Roman" w:hAnsi="Times New Roman"/>
          <w:i/>
          <w:iCs/>
          <w:szCs w:val="24"/>
        </w:rPr>
        <w:t xml:space="preserve"> ……</w:t>
      </w:r>
      <w:r w:rsidRPr="00A00152">
        <w:rPr>
          <w:rFonts w:ascii="Times New Roman" w:hAnsi="Times New Roman"/>
          <w:i/>
          <w:iCs/>
          <w:szCs w:val="24"/>
        </w:rPr>
        <w:t xml:space="preserve">  </w:t>
      </w:r>
      <w:proofErr w:type="spellStart"/>
      <w:r w:rsidRPr="00A00152">
        <w:rPr>
          <w:rFonts w:ascii="Times New Roman" w:hAnsi="Times New Roman"/>
          <w:i/>
          <w:iCs/>
          <w:szCs w:val="24"/>
        </w:rPr>
        <w:t>tháng</w:t>
      </w:r>
      <w:proofErr w:type="spellEnd"/>
      <w:r w:rsidRPr="00A00152">
        <w:rPr>
          <w:rFonts w:ascii="Times New Roman" w:hAnsi="Times New Roman"/>
          <w:i/>
          <w:iCs/>
          <w:szCs w:val="24"/>
        </w:rPr>
        <w:t xml:space="preserve"> </w:t>
      </w:r>
      <w:r w:rsidR="00EE082C" w:rsidRPr="00A00152">
        <w:rPr>
          <w:rFonts w:ascii="Times New Roman" w:hAnsi="Times New Roman"/>
          <w:i/>
          <w:iCs/>
          <w:szCs w:val="24"/>
        </w:rPr>
        <w:t>……</w:t>
      </w:r>
      <w:r w:rsidRPr="00A00152">
        <w:rPr>
          <w:rFonts w:ascii="Times New Roman" w:hAnsi="Times New Roman"/>
          <w:i/>
          <w:iCs/>
          <w:szCs w:val="24"/>
        </w:rPr>
        <w:t xml:space="preserve">  </w:t>
      </w:r>
      <w:proofErr w:type="spellStart"/>
      <w:r w:rsidRPr="00A00152">
        <w:rPr>
          <w:rFonts w:ascii="Times New Roman" w:hAnsi="Times New Roman"/>
          <w:i/>
          <w:iCs/>
          <w:szCs w:val="24"/>
        </w:rPr>
        <w:t>năm</w:t>
      </w:r>
      <w:proofErr w:type="spellEnd"/>
      <w:r w:rsidRPr="00A00152">
        <w:rPr>
          <w:rFonts w:ascii="Times New Roman" w:hAnsi="Times New Roman"/>
          <w:i/>
          <w:iCs/>
          <w:szCs w:val="24"/>
        </w:rPr>
        <w:t xml:space="preserve"> 20</w:t>
      </w:r>
      <w:r w:rsidR="00AE316D" w:rsidRPr="00A00152">
        <w:rPr>
          <w:rFonts w:ascii="Times New Roman" w:hAnsi="Times New Roman"/>
          <w:i/>
          <w:iCs/>
          <w:szCs w:val="24"/>
        </w:rPr>
        <w:t>2</w:t>
      </w:r>
      <w:r w:rsidR="00A16F41" w:rsidRPr="00A00152">
        <w:rPr>
          <w:rFonts w:ascii="Times New Roman" w:hAnsi="Times New Roman"/>
          <w:i/>
          <w:iCs/>
          <w:szCs w:val="24"/>
        </w:rPr>
        <w:t>6</w:t>
      </w:r>
    </w:p>
    <w:p w14:paraId="1D2BDB2F" w14:textId="22822E0D" w:rsidR="002500E0" w:rsidRPr="00A00152" w:rsidRDefault="002500E0" w:rsidP="00CF7A70">
      <w:pPr>
        <w:tabs>
          <w:tab w:val="center" w:pos="8505"/>
        </w:tabs>
        <w:spacing w:line="360" w:lineRule="auto"/>
        <w:ind w:left="567"/>
        <w:rPr>
          <w:rFonts w:ascii="Times New Roman" w:hAnsi="Times New Roman"/>
          <w:b/>
          <w:bCs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Pr="00A00152">
        <w:rPr>
          <w:rFonts w:ascii="Times New Roman" w:hAnsi="Times New Roman"/>
          <w:b/>
          <w:bCs/>
          <w:szCs w:val="24"/>
        </w:rPr>
        <w:t xml:space="preserve">HIỆU TRƯỞNG </w:t>
      </w:r>
    </w:p>
    <w:p w14:paraId="368461C8" w14:textId="06B47B91" w:rsidR="00330A39" w:rsidRPr="00A00152" w:rsidRDefault="00330A39" w:rsidP="00D62E36">
      <w:pPr>
        <w:tabs>
          <w:tab w:val="center" w:pos="8505"/>
        </w:tabs>
        <w:ind w:left="567"/>
        <w:rPr>
          <w:rFonts w:ascii="Times New Roman" w:hAnsi="Times New Roman"/>
          <w:b/>
          <w:bCs/>
          <w:szCs w:val="24"/>
        </w:rPr>
      </w:pPr>
    </w:p>
    <w:p w14:paraId="0FA808FB" w14:textId="68D9605F" w:rsidR="00330A39" w:rsidRPr="00A00152" w:rsidRDefault="00330A39" w:rsidP="00D62E36">
      <w:pPr>
        <w:tabs>
          <w:tab w:val="center" w:pos="8505"/>
        </w:tabs>
        <w:ind w:left="567"/>
        <w:rPr>
          <w:rFonts w:ascii="Times New Roman" w:hAnsi="Times New Roman"/>
          <w:b/>
          <w:bCs/>
          <w:szCs w:val="24"/>
        </w:rPr>
      </w:pPr>
    </w:p>
    <w:p w14:paraId="7652FF90" w14:textId="77777777" w:rsidR="002876B4" w:rsidRPr="00A00152" w:rsidRDefault="002876B4" w:rsidP="00D62E36">
      <w:pPr>
        <w:tabs>
          <w:tab w:val="center" w:pos="8505"/>
        </w:tabs>
        <w:ind w:left="567"/>
        <w:rPr>
          <w:rFonts w:ascii="Times New Roman" w:hAnsi="Times New Roman"/>
          <w:b/>
          <w:bCs/>
          <w:szCs w:val="24"/>
        </w:rPr>
      </w:pPr>
    </w:p>
    <w:p w14:paraId="450C7E1A" w14:textId="77777777" w:rsidR="00330A39" w:rsidRPr="00A00152" w:rsidRDefault="00330A39" w:rsidP="00D62E36">
      <w:pPr>
        <w:tabs>
          <w:tab w:val="center" w:pos="8505"/>
        </w:tabs>
        <w:ind w:left="567"/>
        <w:rPr>
          <w:rFonts w:ascii="Times New Roman" w:hAnsi="Times New Roman"/>
          <w:b/>
          <w:bCs/>
          <w:szCs w:val="24"/>
        </w:rPr>
      </w:pPr>
      <w:r w:rsidRPr="00A00152">
        <w:rPr>
          <w:rFonts w:ascii="Times New Roman" w:hAnsi="Times New Roman"/>
          <w:b/>
          <w:bCs/>
          <w:szCs w:val="24"/>
        </w:rPr>
        <w:tab/>
      </w:r>
    </w:p>
    <w:p w14:paraId="5D7BDD47" w14:textId="028E6615" w:rsidR="002500E0" w:rsidRPr="00A00152" w:rsidRDefault="00330A39" w:rsidP="00D62E36">
      <w:pPr>
        <w:tabs>
          <w:tab w:val="center" w:pos="8505"/>
        </w:tabs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b/>
          <w:bCs/>
          <w:szCs w:val="24"/>
        </w:rPr>
        <w:tab/>
      </w:r>
      <w:proofErr w:type="spellStart"/>
      <w:r w:rsidR="00076CA1" w:rsidRPr="00A00152">
        <w:rPr>
          <w:rFonts w:ascii="Times New Roman" w:hAnsi="Times New Roman"/>
          <w:b/>
          <w:bCs/>
          <w:szCs w:val="24"/>
        </w:rPr>
        <w:t>Hà</w:t>
      </w:r>
      <w:proofErr w:type="spellEnd"/>
      <w:r w:rsidR="00076CA1" w:rsidRPr="00A00152">
        <w:rPr>
          <w:rFonts w:ascii="Times New Roman" w:hAnsi="Times New Roman"/>
          <w:b/>
          <w:bCs/>
          <w:szCs w:val="24"/>
        </w:rPr>
        <w:t xml:space="preserve"> Thanh </w:t>
      </w:r>
      <w:proofErr w:type="spellStart"/>
      <w:r w:rsidR="00076CA1" w:rsidRPr="00A00152">
        <w:rPr>
          <w:rFonts w:ascii="Times New Roman" w:hAnsi="Times New Roman"/>
          <w:b/>
          <w:bCs/>
          <w:szCs w:val="24"/>
        </w:rPr>
        <w:t>Hải</w:t>
      </w:r>
      <w:proofErr w:type="spellEnd"/>
    </w:p>
    <w:sectPr w:rsidR="002500E0" w:rsidRPr="00A00152" w:rsidSect="00A60BB6">
      <w:pgSz w:w="11909" w:h="16834" w:code="9"/>
      <w:pgMar w:top="426" w:right="427" w:bottom="284" w:left="3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0F66B3" w14:textId="77777777" w:rsidR="00AE0FC8" w:rsidRDefault="00AE0FC8" w:rsidP="009E185D">
      <w:r>
        <w:separator/>
      </w:r>
    </w:p>
  </w:endnote>
  <w:endnote w:type="continuationSeparator" w:id="0">
    <w:p w14:paraId="7A08E25E" w14:textId="77777777" w:rsidR="00AE0FC8" w:rsidRDefault="00AE0FC8" w:rsidP="009E1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Centur">
    <w:altName w:val="Calibri"/>
    <w:charset w:val="00"/>
    <w:family w:val="auto"/>
    <w:pitch w:val="variable"/>
    <w:sig w:usb0="00000003" w:usb1="00000000" w:usb2="00000000" w:usb3="00000000" w:csb0="00000001" w:csb1="00000000"/>
  </w:font>
  <w:font w:name="VNI-Book">
    <w:altName w:val="Calibri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F909AC" w14:textId="77777777" w:rsidR="00AE0FC8" w:rsidRDefault="00AE0FC8" w:rsidP="009E185D">
      <w:r>
        <w:separator/>
      </w:r>
    </w:p>
  </w:footnote>
  <w:footnote w:type="continuationSeparator" w:id="0">
    <w:p w14:paraId="4A378A90" w14:textId="77777777" w:rsidR="00AE0FC8" w:rsidRDefault="00AE0FC8" w:rsidP="009E18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151FB"/>
    <w:multiLevelType w:val="hybridMultilevel"/>
    <w:tmpl w:val="F76226BC"/>
    <w:lvl w:ilvl="0" w:tplc="CB10E04A"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D:\_Tuyen sinh lop 1\file tuyển sinh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nhập liệu$'`"/>
    <w:activeRecord w:val="-1"/>
    <w:odso>
      <w:udl w:val="Provider=Microsoft.ACE.OLEDB.12.0;User ID=Admin;Data Source=D:\_Tuyen sinh lop 1\file tuyển sinh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nhập liệu$'"/>
      <w:src r:id="rId2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0639"/>
    <w:rsid w:val="000001D6"/>
    <w:rsid w:val="0000078A"/>
    <w:rsid w:val="00000790"/>
    <w:rsid w:val="0000187A"/>
    <w:rsid w:val="000032C8"/>
    <w:rsid w:val="00003906"/>
    <w:rsid w:val="00004047"/>
    <w:rsid w:val="000042C6"/>
    <w:rsid w:val="00004C52"/>
    <w:rsid w:val="00004FF9"/>
    <w:rsid w:val="00007121"/>
    <w:rsid w:val="00007700"/>
    <w:rsid w:val="00007A56"/>
    <w:rsid w:val="000114C8"/>
    <w:rsid w:val="00011B12"/>
    <w:rsid w:val="000122E9"/>
    <w:rsid w:val="00013D8D"/>
    <w:rsid w:val="00015ED1"/>
    <w:rsid w:val="00015EE8"/>
    <w:rsid w:val="00016BF5"/>
    <w:rsid w:val="00017331"/>
    <w:rsid w:val="00022D7B"/>
    <w:rsid w:val="00024666"/>
    <w:rsid w:val="0002533A"/>
    <w:rsid w:val="00025BC6"/>
    <w:rsid w:val="000277D2"/>
    <w:rsid w:val="00027A6B"/>
    <w:rsid w:val="0003046E"/>
    <w:rsid w:val="0003228A"/>
    <w:rsid w:val="00032A6B"/>
    <w:rsid w:val="00034FBF"/>
    <w:rsid w:val="00036491"/>
    <w:rsid w:val="0003705C"/>
    <w:rsid w:val="00037E5C"/>
    <w:rsid w:val="00040B52"/>
    <w:rsid w:val="00040E96"/>
    <w:rsid w:val="00041821"/>
    <w:rsid w:val="0004341E"/>
    <w:rsid w:val="00045272"/>
    <w:rsid w:val="00046029"/>
    <w:rsid w:val="0005130E"/>
    <w:rsid w:val="00051DB6"/>
    <w:rsid w:val="00052990"/>
    <w:rsid w:val="00052CF4"/>
    <w:rsid w:val="00054AA3"/>
    <w:rsid w:val="00055521"/>
    <w:rsid w:val="00055988"/>
    <w:rsid w:val="0005655A"/>
    <w:rsid w:val="00057173"/>
    <w:rsid w:val="00061E4A"/>
    <w:rsid w:val="00063242"/>
    <w:rsid w:val="00063661"/>
    <w:rsid w:val="00066F74"/>
    <w:rsid w:val="00066FE9"/>
    <w:rsid w:val="000702D4"/>
    <w:rsid w:val="00070D10"/>
    <w:rsid w:val="00070FF6"/>
    <w:rsid w:val="00071FB8"/>
    <w:rsid w:val="00075124"/>
    <w:rsid w:val="00076CA1"/>
    <w:rsid w:val="00076E5A"/>
    <w:rsid w:val="000770D5"/>
    <w:rsid w:val="000804D1"/>
    <w:rsid w:val="00081493"/>
    <w:rsid w:val="00081D8C"/>
    <w:rsid w:val="00082F00"/>
    <w:rsid w:val="000845B2"/>
    <w:rsid w:val="00084743"/>
    <w:rsid w:val="00084DD0"/>
    <w:rsid w:val="00085791"/>
    <w:rsid w:val="00085A71"/>
    <w:rsid w:val="00085F25"/>
    <w:rsid w:val="000921DA"/>
    <w:rsid w:val="00092222"/>
    <w:rsid w:val="000934E8"/>
    <w:rsid w:val="0009611C"/>
    <w:rsid w:val="000A11CA"/>
    <w:rsid w:val="000A2508"/>
    <w:rsid w:val="000A4230"/>
    <w:rsid w:val="000A4357"/>
    <w:rsid w:val="000A5481"/>
    <w:rsid w:val="000A56C3"/>
    <w:rsid w:val="000A5B1A"/>
    <w:rsid w:val="000A6ED2"/>
    <w:rsid w:val="000A715B"/>
    <w:rsid w:val="000A761E"/>
    <w:rsid w:val="000B160B"/>
    <w:rsid w:val="000B1D1D"/>
    <w:rsid w:val="000B48BE"/>
    <w:rsid w:val="000B49FB"/>
    <w:rsid w:val="000B4BBC"/>
    <w:rsid w:val="000B7617"/>
    <w:rsid w:val="000C0474"/>
    <w:rsid w:val="000C0EC7"/>
    <w:rsid w:val="000C1009"/>
    <w:rsid w:val="000C107B"/>
    <w:rsid w:val="000C3ED5"/>
    <w:rsid w:val="000C6D4D"/>
    <w:rsid w:val="000D0639"/>
    <w:rsid w:val="000D100E"/>
    <w:rsid w:val="000D3262"/>
    <w:rsid w:val="000D35C5"/>
    <w:rsid w:val="000D4007"/>
    <w:rsid w:val="000D4982"/>
    <w:rsid w:val="000E0F7C"/>
    <w:rsid w:val="000E244C"/>
    <w:rsid w:val="000E2D06"/>
    <w:rsid w:val="000E39FA"/>
    <w:rsid w:val="000E4BB4"/>
    <w:rsid w:val="000E68AC"/>
    <w:rsid w:val="000F4238"/>
    <w:rsid w:val="000F5B96"/>
    <w:rsid w:val="000F675F"/>
    <w:rsid w:val="000F71D9"/>
    <w:rsid w:val="000F721A"/>
    <w:rsid w:val="00102751"/>
    <w:rsid w:val="00103A51"/>
    <w:rsid w:val="00104B65"/>
    <w:rsid w:val="0010539C"/>
    <w:rsid w:val="001112A3"/>
    <w:rsid w:val="00112143"/>
    <w:rsid w:val="0011251C"/>
    <w:rsid w:val="00112D99"/>
    <w:rsid w:val="00112E44"/>
    <w:rsid w:val="0011537A"/>
    <w:rsid w:val="00116D0C"/>
    <w:rsid w:val="00120497"/>
    <w:rsid w:val="00122DB5"/>
    <w:rsid w:val="00123765"/>
    <w:rsid w:val="001258BD"/>
    <w:rsid w:val="00125B04"/>
    <w:rsid w:val="00125D63"/>
    <w:rsid w:val="0013444B"/>
    <w:rsid w:val="00144980"/>
    <w:rsid w:val="00146676"/>
    <w:rsid w:val="00147AAB"/>
    <w:rsid w:val="00154942"/>
    <w:rsid w:val="00154B63"/>
    <w:rsid w:val="0015728F"/>
    <w:rsid w:val="00160487"/>
    <w:rsid w:val="001608BE"/>
    <w:rsid w:val="001629BE"/>
    <w:rsid w:val="001648F6"/>
    <w:rsid w:val="001664D5"/>
    <w:rsid w:val="00166E84"/>
    <w:rsid w:val="0016759A"/>
    <w:rsid w:val="00172906"/>
    <w:rsid w:val="001740A7"/>
    <w:rsid w:val="0017713A"/>
    <w:rsid w:val="001772EE"/>
    <w:rsid w:val="0018069E"/>
    <w:rsid w:val="00180C1C"/>
    <w:rsid w:val="001847B5"/>
    <w:rsid w:val="00185832"/>
    <w:rsid w:val="001858D5"/>
    <w:rsid w:val="001861DD"/>
    <w:rsid w:val="001862D8"/>
    <w:rsid w:val="001865FC"/>
    <w:rsid w:val="0018729D"/>
    <w:rsid w:val="0019109B"/>
    <w:rsid w:val="00191518"/>
    <w:rsid w:val="00194781"/>
    <w:rsid w:val="00195CCC"/>
    <w:rsid w:val="00197F2E"/>
    <w:rsid w:val="001A15FF"/>
    <w:rsid w:val="001A6588"/>
    <w:rsid w:val="001A769F"/>
    <w:rsid w:val="001B0385"/>
    <w:rsid w:val="001B2C93"/>
    <w:rsid w:val="001B572E"/>
    <w:rsid w:val="001B5F92"/>
    <w:rsid w:val="001B711A"/>
    <w:rsid w:val="001B739F"/>
    <w:rsid w:val="001B7FC0"/>
    <w:rsid w:val="001C3824"/>
    <w:rsid w:val="001C5FC3"/>
    <w:rsid w:val="001C7381"/>
    <w:rsid w:val="001D01A8"/>
    <w:rsid w:val="001D07EF"/>
    <w:rsid w:val="001D2BCF"/>
    <w:rsid w:val="001D3E7B"/>
    <w:rsid w:val="001D3FFA"/>
    <w:rsid w:val="001D473F"/>
    <w:rsid w:val="001D5351"/>
    <w:rsid w:val="001D6A20"/>
    <w:rsid w:val="001E1A0C"/>
    <w:rsid w:val="001E373F"/>
    <w:rsid w:val="001E3EF9"/>
    <w:rsid w:val="001E4C9D"/>
    <w:rsid w:val="001E6863"/>
    <w:rsid w:val="001E69C1"/>
    <w:rsid w:val="001F1E63"/>
    <w:rsid w:val="001F2700"/>
    <w:rsid w:val="001F2816"/>
    <w:rsid w:val="001F482E"/>
    <w:rsid w:val="002021D9"/>
    <w:rsid w:val="002030E4"/>
    <w:rsid w:val="00204A9F"/>
    <w:rsid w:val="0020562A"/>
    <w:rsid w:val="00210219"/>
    <w:rsid w:val="0021163D"/>
    <w:rsid w:val="002125C4"/>
    <w:rsid w:val="0021350C"/>
    <w:rsid w:val="0021369B"/>
    <w:rsid w:val="0021577C"/>
    <w:rsid w:val="00215F59"/>
    <w:rsid w:val="00217715"/>
    <w:rsid w:val="00217780"/>
    <w:rsid w:val="00217B93"/>
    <w:rsid w:val="002236E8"/>
    <w:rsid w:val="002246B2"/>
    <w:rsid w:val="00227FB8"/>
    <w:rsid w:val="002305D6"/>
    <w:rsid w:val="00230DE6"/>
    <w:rsid w:val="00230EC7"/>
    <w:rsid w:val="00233C6B"/>
    <w:rsid w:val="002343A3"/>
    <w:rsid w:val="0023464C"/>
    <w:rsid w:val="00236A33"/>
    <w:rsid w:val="00237BA2"/>
    <w:rsid w:val="00240CB5"/>
    <w:rsid w:val="00240E81"/>
    <w:rsid w:val="00242DE1"/>
    <w:rsid w:val="002438A2"/>
    <w:rsid w:val="002439E9"/>
    <w:rsid w:val="00246965"/>
    <w:rsid w:val="002500E0"/>
    <w:rsid w:val="00251B9B"/>
    <w:rsid w:val="00251F1C"/>
    <w:rsid w:val="0025442A"/>
    <w:rsid w:val="0025545A"/>
    <w:rsid w:val="002634D1"/>
    <w:rsid w:val="00263EFF"/>
    <w:rsid w:val="00265CAB"/>
    <w:rsid w:val="00271227"/>
    <w:rsid w:val="0027181D"/>
    <w:rsid w:val="002720A5"/>
    <w:rsid w:val="002733F0"/>
    <w:rsid w:val="00273A14"/>
    <w:rsid w:val="00273B89"/>
    <w:rsid w:val="002750DD"/>
    <w:rsid w:val="002751B2"/>
    <w:rsid w:val="002778C8"/>
    <w:rsid w:val="00277D20"/>
    <w:rsid w:val="00280DE1"/>
    <w:rsid w:val="002831CD"/>
    <w:rsid w:val="00283628"/>
    <w:rsid w:val="00284274"/>
    <w:rsid w:val="0028491B"/>
    <w:rsid w:val="002876B4"/>
    <w:rsid w:val="002879BE"/>
    <w:rsid w:val="00287BFF"/>
    <w:rsid w:val="002903FB"/>
    <w:rsid w:val="002928D5"/>
    <w:rsid w:val="00292E1A"/>
    <w:rsid w:val="0029382F"/>
    <w:rsid w:val="0029387D"/>
    <w:rsid w:val="00293E3F"/>
    <w:rsid w:val="002971BF"/>
    <w:rsid w:val="00297E3A"/>
    <w:rsid w:val="002A29F6"/>
    <w:rsid w:val="002A314F"/>
    <w:rsid w:val="002A678D"/>
    <w:rsid w:val="002B20E5"/>
    <w:rsid w:val="002B465C"/>
    <w:rsid w:val="002C0EB7"/>
    <w:rsid w:val="002C120E"/>
    <w:rsid w:val="002C27A3"/>
    <w:rsid w:val="002C4D1F"/>
    <w:rsid w:val="002C5D00"/>
    <w:rsid w:val="002C7C11"/>
    <w:rsid w:val="002C7DCB"/>
    <w:rsid w:val="002D01BF"/>
    <w:rsid w:val="002D03B0"/>
    <w:rsid w:val="002D355C"/>
    <w:rsid w:val="002D3C31"/>
    <w:rsid w:val="002D6D29"/>
    <w:rsid w:val="002E082D"/>
    <w:rsid w:val="002E2C5A"/>
    <w:rsid w:val="002E3318"/>
    <w:rsid w:val="002E4831"/>
    <w:rsid w:val="002E4DD8"/>
    <w:rsid w:val="002F0EAE"/>
    <w:rsid w:val="002F6B8D"/>
    <w:rsid w:val="002F73F0"/>
    <w:rsid w:val="002F761A"/>
    <w:rsid w:val="003004A5"/>
    <w:rsid w:val="003010CC"/>
    <w:rsid w:val="00301E18"/>
    <w:rsid w:val="0030212B"/>
    <w:rsid w:val="00302878"/>
    <w:rsid w:val="003049A5"/>
    <w:rsid w:val="00304DEB"/>
    <w:rsid w:val="003064A8"/>
    <w:rsid w:val="00306727"/>
    <w:rsid w:val="00311BC5"/>
    <w:rsid w:val="00312C80"/>
    <w:rsid w:val="00314988"/>
    <w:rsid w:val="00320FB8"/>
    <w:rsid w:val="00322509"/>
    <w:rsid w:val="00322807"/>
    <w:rsid w:val="0032661A"/>
    <w:rsid w:val="00330A39"/>
    <w:rsid w:val="00331E8A"/>
    <w:rsid w:val="0033512B"/>
    <w:rsid w:val="0033782E"/>
    <w:rsid w:val="00337F55"/>
    <w:rsid w:val="00342719"/>
    <w:rsid w:val="00343CB4"/>
    <w:rsid w:val="00346543"/>
    <w:rsid w:val="00346CC0"/>
    <w:rsid w:val="00353780"/>
    <w:rsid w:val="00355B04"/>
    <w:rsid w:val="00357709"/>
    <w:rsid w:val="003623E7"/>
    <w:rsid w:val="00363A2E"/>
    <w:rsid w:val="0036446E"/>
    <w:rsid w:val="0036501E"/>
    <w:rsid w:val="00365656"/>
    <w:rsid w:val="00365A5E"/>
    <w:rsid w:val="003722B4"/>
    <w:rsid w:val="003764E0"/>
    <w:rsid w:val="00377364"/>
    <w:rsid w:val="00377C3D"/>
    <w:rsid w:val="0038025C"/>
    <w:rsid w:val="00382F1D"/>
    <w:rsid w:val="00385C5A"/>
    <w:rsid w:val="00390846"/>
    <w:rsid w:val="00391AE8"/>
    <w:rsid w:val="003921D6"/>
    <w:rsid w:val="00393F40"/>
    <w:rsid w:val="003942E7"/>
    <w:rsid w:val="003A1988"/>
    <w:rsid w:val="003A25A8"/>
    <w:rsid w:val="003A25F7"/>
    <w:rsid w:val="003A3433"/>
    <w:rsid w:val="003A53D3"/>
    <w:rsid w:val="003A576B"/>
    <w:rsid w:val="003B1C05"/>
    <w:rsid w:val="003B6178"/>
    <w:rsid w:val="003B6CD2"/>
    <w:rsid w:val="003B7848"/>
    <w:rsid w:val="003C1BC5"/>
    <w:rsid w:val="003C252C"/>
    <w:rsid w:val="003C32F0"/>
    <w:rsid w:val="003C3AD1"/>
    <w:rsid w:val="003C3F90"/>
    <w:rsid w:val="003C4731"/>
    <w:rsid w:val="003D0F2E"/>
    <w:rsid w:val="003D2B24"/>
    <w:rsid w:val="003D66FA"/>
    <w:rsid w:val="003D72B7"/>
    <w:rsid w:val="003E043D"/>
    <w:rsid w:val="003E06D4"/>
    <w:rsid w:val="003E1005"/>
    <w:rsid w:val="003E1E0C"/>
    <w:rsid w:val="003E35EE"/>
    <w:rsid w:val="003E3E73"/>
    <w:rsid w:val="003E6218"/>
    <w:rsid w:val="003E6FB4"/>
    <w:rsid w:val="003F0827"/>
    <w:rsid w:val="003F111C"/>
    <w:rsid w:val="003F2D51"/>
    <w:rsid w:val="003F4853"/>
    <w:rsid w:val="004035A2"/>
    <w:rsid w:val="00404201"/>
    <w:rsid w:val="00405A18"/>
    <w:rsid w:val="0041073A"/>
    <w:rsid w:val="00417B45"/>
    <w:rsid w:val="004209B5"/>
    <w:rsid w:val="004221A7"/>
    <w:rsid w:val="0042260A"/>
    <w:rsid w:val="00423BD0"/>
    <w:rsid w:val="004243AB"/>
    <w:rsid w:val="00433EC7"/>
    <w:rsid w:val="00437E06"/>
    <w:rsid w:val="00437FCE"/>
    <w:rsid w:val="00440806"/>
    <w:rsid w:val="00441304"/>
    <w:rsid w:val="00445172"/>
    <w:rsid w:val="004478A5"/>
    <w:rsid w:val="004514A2"/>
    <w:rsid w:val="0045168E"/>
    <w:rsid w:val="004547F4"/>
    <w:rsid w:val="00457AD0"/>
    <w:rsid w:val="00460A42"/>
    <w:rsid w:val="00461E9B"/>
    <w:rsid w:val="00464937"/>
    <w:rsid w:val="004719F3"/>
    <w:rsid w:val="00472928"/>
    <w:rsid w:val="004731E8"/>
    <w:rsid w:val="00473DB6"/>
    <w:rsid w:val="00474B1F"/>
    <w:rsid w:val="004755C1"/>
    <w:rsid w:val="00475A0C"/>
    <w:rsid w:val="00477953"/>
    <w:rsid w:val="00477A23"/>
    <w:rsid w:val="004806CC"/>
    <w:rsid w:val="004826A4"/>
    <w:rsid w:val="00483D7C"/>
    <w:rsid w:val="00484321"/>
    <w:rsid w:val="0048454B"/>
    <w:rsid w:val="00485D92"/>
    <w:rsid w:val="004868E0"/>
    <w:rsid w:val="00490267"/>
    <w:rsid w:val="00490F15"/>
    <w:rsid w:val="004911D1"/>
    <w:rsid w:val="0049305B"/>
    <w:rsid w:val="00497801"/>
    <w:rsid w:val="004A2D0C"/>
    <w:rsid w:val="004A37A6"/>
    <w:rsid w:val="004A4551"/>
    <w:rsid w:val="004A77D6"/>
    <w:rsid w:val="004A77FD"/>
    <w:rsid w:val="004B0767"/>
    <w:rsid w:val="004B1743"/>
    <w:rsid w:val="004B2E72"/>
    <w:rsid w:val="004B31D8"/>
    <w:rsid w:val="004C5A32"/>
    <w:rsid w:val="004C63A6"/>
    <w:rsid w:val="004C695A"/>
    <w:rsid w:val="004D03D2"/>
    <w:rsid w:val="004D601B"/>
    <w:rsid w:val="004D6D13"/>
    <w:rsid w:val="004E0672"/>
    <w:rsid w:val="004E0FC6"/>
    <w:rsid w:val="004E5573"/>
    <w:rsid w:val="004E5821"/>
    <w:rsid w:val="004F0B36"/>
    <w:rsid w:val="004F0E69"/>
    <w:rsid w:val="004F27FB"/>
    <w:rsid w:val="004F44A9"/>
    <w:rsid w:val="004F63DF"/>
    <w:rsid w:val="004F7521"/>
    <w:rsid w:val="00500408"/>
    <w:rsid w:val="0050086E"/>
    <w:rsid w:val="00501532"/>
    <w:rsid w:val="00504F73"/>
    <w:rsid w:val="00505212"/>
    <w:rsid w:val="00505C9E"/>
    <w:rsid w:val="00506009"/>
    <w:rsid w:val="00506ACC"/>
    <w:rsid w:val="00506C3E"/>
    <w:rsid w:val="00515E6D"/>
    <w:rsid w:val="00516220"/>
    <w:rsid w:val="005166DF"/>
    <w:rsid w:val="00516E01"/>
    <w:rsid w:val="00516F82"/>
    <w:rsid w:val="00523F5A"/>
    <w:rsid w:val="00524B98"/>
    <w:rsid w:val="00524BD7"/>
    <w:rsid w:val="005252F0"/>
    <w:rsid w:val="00526AE2"/>
    <w:rsid w:val="005276B0"/>
    <w:rsid w:val="00527E5B"/>
    <w:rsid w:val="00531210"/>
    <w:rsid w:val="00531611"/>
    <w:rsid w:val="00531DFD"/>
    <w:rsid w:val="00532C72"/>
    <w:rsid w:val="00533F48"/>
    <w:rsid w:val="005349CE"/>
    <w:rsid w:val="005352D6"/>
    <w:rsid w:val="00536288"/>
    <w:rsid w:val="00537FD6"/>
    <w:rsid w:val="0054019B"/>
    <w:rsid w:val="00540298"/>
    <w:rsid w:val="00542B86"/>
    <w:rsid w:val="00542F70"/>
    <w:rsid w:val="0054338D"/>
    <w:rsid w:val="00543D1B"/>
    <w:rsid w:val="00546367"/>
    <w:rsid w:val="0054660C"/>
    <w:rsid w:val="005504AA"/>
    <w:rsid w:val="0055422D"/>
    <w:rsid w:val="0055529E"/>
    <w:rsid w:val="00556164"/>
    <w:rsid w:val="00563AFF"/>
    <w:rsid w:val="00566F14"/>
    <w:rsid w:val="005711D6"/>
    <w:rsid w:val="0057605E"/>
    <w:rsid w:val="005808DB"/>
    <w:rsid w:val="0058291C"/>
    <w:rsid w:val="005837A4"/>
    <w:rsid w:val="00583D7C"/>
    <w:rsid w:val="00584437"/>
    <w:rsid w:val="005853D9"/>
    <w:rsid w:val="00590AB2"/>
    <w:rsid w:val="0059217D"/>
    <w:rsid w:val="005926B6"/>
    <w:rsid w:val="00595344"/>
    <w:rsid w:val="00595887"/>
    <w:rsid w:val="00595BE2"/>
    <w:rsid w:val="00597B86"/>
    <w:rsid w:val="00597F19"/>
    <w:rsid w:val="005A0251"/>
    <w:rsid w:val="005A0625"/>
    <w:rsid w:val="005A12A3"/>
    <w:rsid w:val="005A3235"/>
    <w:rsid w:val="005A3BDD"/>
    <w:rsid w:val="005A482F"/>
    <w:rsid w:val="005A5C5C"/>
    <w:rsid w:val="005A7432"/>
    <w:rsid w:val="005B6506"/>
    <w:rsid w:val="005C195C"/>
    <w:rsid w:val="005C31F1"/>
    <w:rsid w:val="005C49D6"/>
    <w:rsid w:val="005C4A92"/>
    <w:rsid w:val="005C596F"/>
    <w:rsid w:val="005C59C7"/>
    <w:rsid w:val="005D0681"/>
    <w:rsid w:val="005D11AB"/>
    <w:rsid w:val="005D14A9"/>
    <w:rsid w:val="005D18AF"/>
    <w:rsid w:val="005D344D"/>
    <w:rsid w:val="005D4B8C"/>
    <w:rsid w:val="005D60E5"/>
    <w:rsid w:val="005D7269"/>
    <w:rsid w:val="005D7EA8"/>
    <w:rsid w:val="005E18BE"/>
    <w:rsid w:val="005E1BA1"/>
    <w:rsid w:val="005E23F5"/>
    <w:rsid w:val="005E2D45"/>
    <w:rsid w:val="005E71AB"/>
    <w:rsid w:val="005E7756"/>
    <w:rsid w:val="005F2DC4"/>
    <w:rsid w:val="005F49D5"/>
    <w:rsid w:val="005F5F84"/>
    <w:rsid w:val="005F6936"/>
    <w:rsid w:val="005F6EAE"/>
    <w:rsid w:val="0060119D"/>
    <w:rsid w:val="006011DA"/>
    <w:rsid w:val="0060202F"/>
    <w:rsid w:val="006024E7"/>
    <w:rsid w:val="00604471"/>
    <w:rsid w:val="00605462"/>
    <w:rsid w:val="006066A2"/>
    <w:rsid w:val="00606E92"/>
    <w:rsid w:val="00612477"/>
    <w:rsid w:val="00613163"/>
    <w:rsid w:val="00613562"/>
    <w:rsid w:val="0062066B"/>
    <w:rsid w:val="00623EA0"/>
    <w:rsid w:val="00625584"/>
    <w:rsid w:val="00627415"/>
    <w:rsid w:val="0063024D"/>
    <w:rsid w:val="00631996"/>
    <w:rsid w:val="00633429"/>
    <w:rsid w:val="00634137"/>
    <w:rsid w:val="00634171"/>
    <w:rsid w:val="00634237"/>
    <w:rsid w:val="0063524B"/>
    <w:rsid w:val="00640EDB"/>
    <w:rsid w:val="00641C0B"/>
    <w:rsid w:val="00643188"/>
    <w:rsid w:val="00645C0C"/>
    <w:rsid w:val="0064705D"/>
    <w:rsid w:val="0064737E"/>
    <w:rsid w:val="00650DD8"/>
    <w:rsid w:val="006516A6"/>
    <w:rsid w:val="0065413F"/>
    <w:rsid w:val="006553C1"/>
    <w:rsid w:val="00656543"/>
    <w:rsid w:val="00657072"/>
    <w:rsid w:val="00660BD7"/>
    <w:rsid w:val="006624CC"/>
    <w:rsid w:val="006648B0"/>
    <w:rsid w:val="00665957"/>
    <w:rsid w:val="00670188"/>
    <w:rsid w:val="006708B2"/>
    <w:rsid w:val="00670CC0"/>
    <w:rsid w:val="00671D9E"/>
    <w:rsid w:val="00673854"/>
    <w:rsid w:val="00673E3B"/>
    <w:rsid w:val="0067625F"/>
    <w:rsid w:val="006775C8"/>
    <w:rsid w:val="006776D2"/>
    <w:rsid w:val="006776D6"/>
    <w:rsid w:val="0068363D"/>
    <w:rsid w:val="006842CC"/>
    <w:rsid w:val="00686D09"/>
    <w:rsid w:val="006900C5"/>
    <w:rsid w:val="00690924"/>
    <w:rsid w:val="00691038"/>
    <w:rsid w:val="006942C6"/>
    <w:rsid w:val="00694501"/>
    <w:rsid w:val="0069605B"/>
    <w:rsid w:val="00697654"/>
    <w:rsid w:val="006979B1"/>
    <w:rsid w:val="006A244B"/>
    <w:rsid w:val="006A53F7"/>
    <w:rsid w:val="006B14E3"/>
    <w:rsid w:val="006B2EBF"/>
    <w:rsid w:val="006B3B29"/>
    <w:rsid w:val="006B3DFA"/>
    <w:rsid w:val="006B4F34"/>
    <w:rsid w:val="006B56E0"/>
    <w:rsid w:val="006B5DBD"/>
    <w:rsid w:val="006B625F"/>
    <w:rsid w:val="006C0EDF"/>
    <w:rsid w:val="006C148D"/>
    <w:rsid w:val="006C2633"/>
    <w:rsid w:val="006C363D"/>
    <w:rsid w:val="006C37C4"/>
    <w:rsid w:val="006C4F77"/>
    <w:rsid w:val="006C5E38"/>
    <w:rsid w:val="006E0121"/>
    <w:rsid w:val="006E02CF"/>
    <w:rsid w:val="006E0E4A"/>
    <w:rsid w:val="006E1EFC"/>
    <w:rsid w:val="006E4094"/>
    <w:rsid w:val="006E48ED"/>
    <w:rsid w:val="006E72D4"/>
    <w:rsid w:val="006F06D3"/>
    <w:rsid w:val="006F1404"/>
    <w:rsid w:val="006F37D7"/>
    <w:rsid w:val="006F5560"/>
    <w:rsid w:val="006F7A25"/>
    <w:rsid w:val="00700037"/>
    <w:rsid w:val="007044EB"/>
    <w:rsid w:val="00710117"/>
    <w:rsid w:val="00712579"/>
    <w:rsid w:val="00714C2E"/>
    <w:rsid w:val="00726B46"/>
    <w:rsid w:val="00730792"/>
    <w:rsid w:val="00732837"/>
    <w:rsid w:val="00735C94"/>
    <w:rsid w:val="00737988"/>
    <w:rsid w:val="00740F1F"/>
    <w:rsid w:val="00742252"/>
    <w:rsid w:val="00743EE8"/>
    <w:rsid w:val="0074403F"/>
    <w:rsid w:val="00745B46"/>
    <w:rsid w:val="007479B2"/>
    <w:rsid w:val="00747CFA"/>
    <w:rsid w:val="00750EEA"/>
    <w:rsid w:val="007517DF"/>
    <w:rsid w:val="00752588"/>
    <w:rsid w:val="00752CB6"/>
    <w:rsid w:val="00753962"/>
    <w:rsid w:val="00757ECF"/>
    <w:rsid w:val="0076048D"/>
    <w:rsid w:val="00760B8F"/>
    <w:rsid w:val="00760CD5"/>
    <w:rsid w:val="00763127"/>
    <w:rsid w:val="0076321E"/>
    <w:rsid w:val="00763553"/>
    <w:rsid w:val="00764008"/>
    <w:rsid w:val="00764522"/>
    <w:rsid w:val="007661C2"/>
    <w:rsid w:val="007664AE"/>
    <w:rsid w:val="00766A12"/>
    <w:rsid w:val="00767173"/>
    <w:rsid w:val="00770D45"/>
    <w:rsid w:val="007719E9"/>
    <w:rsid w:val="00773439"/>
    <w:rsid w:val="007756CC"/>
    <w:rsid w:val="00775861"/>
    <w:rsid w:val="0077665E"/>
    <w:rsid w:val="0077678D"/>
    <w:rsid w:val="00781ED5"/>
    <w:rsid w:val="0078227D"/>
    <w:rsid w:val="0078277C"/>
    <w:rsid w:val="00783126"/>
    <w:rsid w:val="00784B83"/>
    <w:rsid w:val="00784C1E"/>
    <w:rsid w:val="00787A91"/>
    <w:rsid w:val="00787F11"/>
    <w:rsid w:val="00792949"/>
    <w:rsid w:val="00796923"/>
    <w:rsid w:val="00796EB0"/>
    <w:rsid w:val="007974EC"/>
    <w:rsid w:val="007975C9"/>
    <w:rsid w:val="0079799F"/>
    <w:rsid w:val="007A040B"/>
    <w:rsid w:val="007A40AB"/>
    <w:rsid w:val="007A45AB"/>
    <w:rsid w:val="007B1A34"/>
    <w:rsid w:val="007B1A59"/>
    <w:rsid w:val="007B33DC"/>
    <w:rsid w:val="007B44C3"/>
    <w:rsid w:val="007C0AF4"/>
    <w:rsid w:val="007C0B67"/>
    <w:rsid w:val="007C11A3"/>
    <w:rsid w:val="007C4264"/>
    <w:rsid w:val="007C4768"/>
    <w:rsid w:val="007C4A1B"/>
    <w:rsid w:val="007C68D7"/>
    <w:rsid w:val="007C6DB6"/>
    <w:rsid w:val="007C7A06"/>
    <w:rsid w:val="007D0034"/>
    <w:rsid w:val="007D09D9"/>
    <w:rsid w:val="007D1CAA"/>
    <w:rsid w:val="007D2B01"/>
    <w:rsid w:val="007D49E0"/>
    <w:rsid w:val="007D5FDE"/>
    <w:rsid w:val="007F01EB"/>
    <w:rsid w:val="007F0CCF"/>
    <w:rsid w:val="007F0EA0"/>
    <w:rsid w:val="007F2FA7"/>
    <w:rsid w:val="007F46BC"/>
    <w:rsid w:val="007F6A4C"/>
    <w:rsid w:val="007F6FF6"/>
    <w:rsid w:val="00800357"/>
    <w:rsid w:val="008020A0"/>
    <w:rsid w:val="00803E4E"/>
    <w:rsid w:val="0080486D"/>
    <w:rsid w:val="008072D2"/>
    <w:rsid w:val="0080740F"/>
    <w:rsid w:val="00807C3D"/>
    <w:rsid w:val="00810007"/>
    <w:rsid w:val="00810773"/>
    <w:rsid w:val="008135D2"/>
    <w:rsid w:val="00815917"/>
    <w:rsid w:val="00816AE7"/>
    <w:rsid w:val="00821A56"/>
    <w:rsid w:val="008251F8"/>
    <w:rsid w:val="00825C5B"/>
    <w:rsid w:val="008324E2"/>
    <w:rsid w:val="0083436F"/>
    <w:rsid w:val="00834649"/>
    <w:rsid w:val="00834CDE"/>
    <w:rsid w:val="00834EBE"/>
    <w:rsid w:val="00835A4C"/>
    <w:rsid w:val="0083636E"/>
    <w:rsid w:val="00836A57"/>
    <w:rsid w:val="0084004B"/>
    <w:rsid w:val="008413F7"/>
    <w:rsid w:val="008439F4"/>
    <w:rsid w:val="008478DD"/>
    <w:rsid w:val="00847D63"/>
    <w:rsid w:val="008500A5"/>
    <w:rsid w:val="008515AB"/>
    <w:rsid w:val="00852803"/>
    <w:rsid w:val="008536E3"/>
    <w:rsid w:val="008565BD"/>
    <w:rsid w:val="0086126B"/>
    <w:rsid w:val="00861CBF"/>
    <w:rsid w:val="00863A73"/>
    <w:rsid w:val="00865A54"/>
    <w:rsid w:val="0087088B"/>
    <w:rsid w:val="008708FD"/>
    <w:rsid w:val="008715E7"/>
    <w:rsid w:val="00871C09"/>
    <w:rsid w:val="00873F71"/>
    <w:rsid w:val="00874895"/>
    <w:rsid w:val="00874A5C"/>
    <w:rsid w:val="008770CE"/>
    <w:rsid w:val="0088006F"/>
    <w:rsid w:val="00882B4A"/>
    <w:rsid w:val="00883C96"/>
    <w:rsid w:val="00885847"/>
    <w:rsid w:val="008869CD"/>
    <w:rsid w:val="00891054"/>
    <w:rsid w:val="00894AA3"/>
    <w:rsid w:val="00895391"/>
    <w:rsid w:val="008A0EF4"/>
    <w:rsid w:val="008A254C"/>
    <w:rsid w:val="008A39AE"/>
    <w:rsid w:val="008A55B2"/>
    <w:rsid w:val="008A6DA5"/>
    <w:rsid w:val="008A79C8"/>
    <w:rsid w:val="008B00CB"/>
    <w:rsid w:val="008B0F68"/>
    <w:rsid w:val="008B1F69"/>
    <w:rsid w:val="008B3B6A"/>
    <w:rsid w:val="008B4BA0"/>
    <w:rsid w:val="008B7B46"/>
    <w:rsid w:val="008C0283"/>
    <w:rsid w:val="008C1784"/>
    <w:rsid w:val="008C2B06"/>
    <w:rsid w:val="008C4BCD"/>
    <w:rsid w:val="008C6627"/>
    <w:rsid w:val="008C785F"/>
    <w:rsid w:val="008C7988"/>
    <w:rsid w:val="008C7A58"/>
    <w:rsid w:val="008C7FDB"/>
    <w:rsid w:val="008D2C71"/>
    <w:rsid w:val="008D2F7E"/>
    <w:rsid w:val="008E0933"/>
    <w:rsid w:val="008E5B81"/>
    <w:rsid w:val="008E79CA"/>
    <w:rsid w:val="008F0559"/>
    <w:rsid w:val="008F1281"/>
    <w:rsid w:val="008F2CE3"/>
    <w:rsid w:val="008F2D5C"/>
    <w:rsid w:val="008F44B0"/>
    <w:rsid w:val="008F6015"/>
    <w:rsid w:val="009006A0"/>
    <w:rsid w:val="009010B2"/>
    <w:rsid w:val="009012AC"/>
    <w:rsid w:val="009023E7"/>
    <w:rsid w:val="009041F8"/>
    <w:rsid w:val="00904204"/>
    <w:rsid w:val="009074B5"/>
    <w:rsid w:val="009075DC"/>
    <w:rsid w:val="00910577"/>
    <w:rsid w:val="009110A7"/>
    <w:rsid w:val="009126B4"/>
    <w:rsid w:val="0091301D"/>
    <w:rsid w:val="00913955"/>
    <w:rsid w:val="00915AA0"/>
    <w:rsid w:val="00917268"/>
    <w:rsid w:val="00920F66"/>
    <w:rsid w:val="009219FA"/>
    <w:rsid w:val="0092277A"/>
    <w:rsid w:val="00923DD4"/>
    <w:rsid w:val="009243AE"/>
    <w:rsid w:val="009249BD"/>
    <w:rsid w:val="00930D7D"/>
    <w:rsid w:val="009372EA"/>
    <w:rsid w:val="009374F3"/>
    <w:rsid w:val="0093772B"/>
    <w:rsid w:val="0094120B"/>
    <w:rsid w:val="0094547F"/>
    <w:rsid w:val="00947611"/>
    <w:rsid w:val="00950489"/>
    <w:rsid w:val="00950BB6"/>
    <w:rsid w:val="00952AD8"/>
    <w:rsid w:val="00954153"/>
    <w:rsid w:val="00957B17"/>
    <w:rsid w:val="009645DB"/>
    <w:rsid w:val="00965705"/>
    <w:rsid w:val="00967041"/>
    <w:rsid w:val="009706D9"/>
    <w:rsid w:val="00972565"/>
    <w:rsid w:val="009737F9"/>
    <w:rsid w:val="00976448"/>
    <w:rsid w:val="009804D4"/>
    <w:rsid w:val="009815ED"/>
    <w:rsid w:val="0098267F"/>
    <w:rsid w:val="009838EC"/>
    <w:rsid w:val="00983E4F"/>
    <w:rsid w:val="00984DD7"/>
    <w:rsid w:val="0098575C"/>
    <w:rsid w:val="00987581"/>
    <w:rsid w:val="00992207"/>
    <w:rsid w:val="0099271C"/>
    <w:rsid w:val="00993025"/>
    <w:rsid w:val="00993F0E"/>
    <w:rsid w:val="00995E23"/>
    <w:rsid w:val="00995E77"/>
    <w:rsid w:val="00996C46"/>
    <w:rsid w:val="0099777F"/>
    <w:rsid w:val="009978F2"/>
    <w:rsid w:val="009A0204"/>
    <w:rsid w:val="009A03AC"/>
    <w:rsid w:val="009A06AB"/>
    <w:rsid w:val="009A08A7"/>
    <w:rsid w:val="009A1A84"/>
    <w:rsid w:val="009A227D"/>
    <w:rsid w:val="009A31C1"/>
    <w:rsid w:val="009A34FC"/>
    <w:rsid w:val="009A5F41"/>
    <w:rsid w:val="009A77C8"/>
    <w:rsid w:val="009A7848"/>
    <w:rsid w:val="009B399B"/>
    <w:rsid w:val="009B3A19"/>
    <w:rsid w:val="009B49E9"/>
    <w:rsid w:val="009C168B"/>
    <w:rsid w:val="009C1AFD"/>
    <w:rsid w:val="009C5AFA"/>
    <w:rsid w:val="009C5BF2"/>
    <w:rsid w:val="009C5E8B"/>
    <w:rsid w:val="009D1798"/>
    <w:rsid w:val="009D23CA"/>
    <w:rsid w:val="009D2B56"/>
    <w:rsid w:val="009D43AE"/>
    <w:rsid w:val="009D7511"/>
    <w:rsid w:val="009E01A9"/>
    <w:rsid w:val="009E185D"/>
    <w:rsid w:val="009E28CD"/>
    <w:rsid w:val="009E3B6C"/>
    <w:rsid w:val="009E554C"/>
    <w:rsid w:val="009E579B"/>
    <w:rsid w:val="009E6489"/>
    <w:rsid w:val="009E7ED9"/>
    <w:rsid w:val="009F0AC7"/>
    <w:rsid w:val="009F0CEF"/>
    <w:rsid w:val="009F4FFE"/>
    <w:rsid w:val="009F5563"/>
    <w:rsid w:val="009F6007"/>
    <w:rsid w:val="009F72DD"/>
    <w:rsid w:val="00A00152"/>
    <w:rsid w:val="00A001E5"/>
    <w:rsid w:val="00A00419"/>
    <w:rsid w:val="00A00893"/>
    <w:rsid w:val="00A025C4"/>
    <w:rsid w:val="00A02C9C"/>
    <w:rsid w:val="00A03CC4"/>
    <w:rsid w:val="00A0546C"/>
    <w:rsid w:val="00A07490"/>
    <w:rsid w:val="00A10F30"/>
    <w:rsid w:val="00A10FE4"/>
    <w:rsid w:val="00A13182"/>
    <w:rsid w:val="00A139B6"/>
    <w:rsid w:val="00A13DB6"/>
    <w:rsid w:val="00A14333"/>
    <w:rsid w:val="00A148C4"/>
    <w:rsid w:val="00A14AA8"/>
    <w:rsid w:val="00A156E7"/>
    <w:rsid w:val="00A16F41"/>
    <w:rsid w:val="00A17D6E"/>
    <w:rsid w:val="00A202A5"/>
    <w:rsid w:val="00A20C47"/>
    <w:rsid w:val="00A24791"/>
    <w:rsid w:val="00A26718"/>
    <w:rsid w:val="00A26B24"/>
    <w:rsid w:val="00A34083"/>
    <w:rsid w:val="00A35630"/>
    <w:rsid w:val="00A35A37"/>
    <w:rsid w:val="00A40372"/>
    <w:rsid w:val="00A40BD8"/>
    <w:rsid w:val="00A41AFE"/>
    <w:rsid w:val="00A42ECB"/>
    <w:rsid w:val="00A4502C"/>
    <w:rsid w:val="00A4791B"/>
    <w:rsid w:val="00A54C14"/>
    <w:rsid w:val="00A60622"/>
    <w:rsid w:val="00A6074C"/>
    <w:rsid w:val="00A60BB6"/>
    <w:rsid w:val="00A6129E"/>
    <w:rsid w:val="00A62480"/>
    <w:rsid w:val="00A64553"/>
    <w:rsid w:val="00A64C05"/>
    <w:rsid w:val="00A650CD"/>
    <w:rsid w:val="00A65A48"/>
    <w:rsid w:val="00A65A4C"/>
    <w:rsid w:val="00A71999"/>
    <w:rsid w:val="00A743BE"/>
    <w:rsid w:val="00A76610"/>
    <w:rsid w:val="00A77AB1"/>
    <w:rsid w:val="00A77D5A"/>
    <w:rsid w:val="00A8068D"/>
    <w:rsid w:val="00A869D8"/>
    <w:rsid w:val="00A87B90"/>
    <w:rsid w:val="00A92D26"/>
    <w:rsid w:val="00A93BC3"/>
    <w:rsid w:val="00AA01D3"/>
    <w:rsid w:val="00AA145A"/>
    <w:rsid w:val="00AA2B56"/>
    <w:rsid w:val="00AA4776"/>
    <w:rsid w:val="00AA510F"/>
    <w:rsid w:val="00AA6D99"/>
    <w:rsid w:val="00AA6FEA"/>
    <w:rsid w:val="00AA7AB7"/>
    <w:rsid w:val="00AB1A40"/>
    <w:rsid w:val="00AB2237"/>
    <w:rsid w:val="00AB6DD5"/>
    <w:rsid w:val="00AB7CE0"/>
    <w:rsid w:val="00AC1D5A"/>
    <w:rsid w:val="00AC297F"/>
    <w:rsid w:val="00AC5378"/>
    <w:rsid w:val="00AD106F"/>
    <w:rsid w:val="00AD1FEA"/>
    <w:rsid w:val="00AD275A"/>
    <w:rsid w:val="00AD35A9"/>
    <w:rsid w:val="00AD5496"/>
    <w:rsid w:val="00AD5DB7"/>
    <w:rsid w:val="00AE0FC8"/>
    <w:rsid w:val="00AE196E"/>
    <w:rsid w:val="00AE27EC"/>
    <w:rsid w:val="00AE316D"/>
    <w:rsid w:val="00AE44BC"/>
    <w:rsid w:val="00AE450E"/>
    <w:rsid w:val="00AF1C7F"/>
    <w:rsid w:val="00AF3632"/>
    <w:rsid w:val="00AF6376"/>
    <w:rsid w:val="00AF6BF8"/>
    <w:rsid w:val="00AF7957"/>
    <w:rsid w:val="00B00A3F"/>
    <w:rsid w:val="00B03E14"/>
    <w:rsid w:val="00B043DD"/>
    <w:rsid w:val="00B04EE8"/>
    <w:rsid w:val="00B053E8"/>
    <w:rsid w:val="00B06644"/>
    <w:rsid w:val="00B06812"/>
    <w:rsid w:val="00B10F65"/>
    <w:rsid w:val="00B11486"/>
    <w:rsid w:val="00B15B12"/>
    <w:rsid w:val="00B164DF"/>
    <w:rsid w:val="00B20B1C"/>
    <w:rsid w:val="00B23F48"/>
    <w:rsid w:val="00B24558"/>
    <w:rsid w:val="00B27700"/>
    <w:rsid w:val="00B32EE8"/>
    <w:rsid w:val="00B34154"/>
    <w:rsid w:val="00B34493"/>
    <w:rsid w:val="00B36B88"/>
    <w:rsid w:val="00B37239"/>
    <w:rsid w:val="00B4035D"/>
    <w:rsid w:val="00B4118E"/>
    <w:rsid w:val="00B41291"/>
    <w:rsid w:val="00B42C41"/>
    <w:rsid w:val="00B437DF"/>
    <w:rsid w:val="00B447B0"/>
    <w:rsid w:val="00B51616"/>
    <w:rsid w:val="00B52B26"/>
    <w:rsid w:val="00B52D37"/>
    <w:rsid w:val="00B55C4A"/>
    <w:rsid w:val="00B600B1"/>
    <w:rsid w:val="00B63601"/>
    <w:rsid w:val="00B63D0B"/>
    <w:rsid w:val="00B64A4B"/>
    <w:rsid w:val="00B64E39"/>
    <w:rsid w:val="00B651E8"/>
    <w:rsid w:val="00B81153"/>
    <w:rsid w:val="00B8154F"/>
    <w:rsid w:val="00B8222B"/>
    <w:rsid w:val="00B82DB3"/>
    <w:rsid w:val="00B8379A"/>
    <w:rsid w:val="00B84B2B"/>
    <w:rsid w:val="00B86612"/>
    <w:rsid w:val="00B87324"/>
    <w:rsid w:val="00B877FE"/>
    <w:rsid w:val="00B915F2"/>
    <w:rsid w:val="00B9362E"/>
    <w:rsid w:val="00B94316"/>
    <w:rsid w:val="00B94DF9"/>
    <w:rsid w:val="00B953F6"/>
    <w:rsid w:val="00B95608"/>
    <w:rsid w:val="00B95DA0"/>
    <w:rsid w:val="00B96ED8"/>
    <w:rsid w:val="00B974C0"/>
    <w:rsid w:val="00B97525"/>
    <w:rsid w:val="00BA412C"/>
    <w:rsid w:val="00BA6013"/>
    <w:rsid w:val="00BB1389"/>
    <w:rsid w:val="00BB4227"/>
    <w:rsid w:val="00BB7976"/>
    <w:rsid w:val="00BB7DF1"/>
    <w:rsid w:val="00BC1219"/>
    <w:rsid w:val="00BC1EA7"/>
    <w:rsid w:val="00BC2CB5"/>
    <w:rsid w:val="00BC4DF1"/>
    <w:rsid w:val="00BC5328"/>
    <w:rsid w:val="00BC598C"/>
    <w:rsid w:val="00BD066F"/>
    <w:rsid w:val="00BD08BB"/>
    <w:rsid w:val="00BD0AAE"/>
    <w:rsid w:val="00BD130F"/>
    <w:rsid w:val="00BD1D6F"/>
    <w:rsid w:val="00BD20E0"/>
    <w:rsid w:val="00BD25E3"/>
    <w:rsid w:val="00BD3DF5"/>
    <w:rsid w:val="00BD4DEC"/>
    <w:rsid w:val="00BD59C3"/>
    <w:rsid w:val="00BD5B10"/>
    <w:rsid w:val="00BD63CD"/>
    <w:rsid w:val="00BE22AC"/>
    <w:rsid w:val="00BE22D4"/>
    <w:rsid w:val="00BE2C6A"/>
    <w:rsid w:val="00BE2DCE"/>
    <w:rsid w:val="00BE3B76"/>
    <w:rsid w:val="00BE6B4B"/>
    <w:rsid w:val="00BF103F"/>
    <w:rsid w:val="00BF150E"/>
    <w:rsid w:val="00BF3B97"/>
    <w:rsid w:val="00BF61E6"/>
    <w:rsid w:val="00BF6D81"/>
    <w:rsid w:val="00BF75FE"/>
    <w:rsid w:val="00C00814"/>
    <w:rsid w:val="00C00C57"/>
    <w:rsid w:val="00C00C98"/>
    <w:rsid w:val="00C0119D"/>
    <w:rsid w:val="00C012F7"/>
    <w:rsid w:val="00C05460"/>
    <w:rsid w:val="00C06647"/>
    <w:rsid w:val="00C10196"/>
    <w:rsid w:val="00C10C2E"/>
    <w:rsid w:val="00C10C3B"/>
    <w:rsid w:val="00C111EC"/>
    <w:rsid w:val="00C1184C"/>
    <w:rsid w:val="00C11A33"/>
    <w:rsid w:val="00C12C7B"/>
    <w:rsid w:val="00C15041"/>
    <w:rsid w:val="00C16A9B"/>
    <w:rsid w:val="00C17E48"/>
    <w:rsid w:val="00C204A0"/>
    <w:rsid w:val="00C23C45"/>
    <w:rsid w:val="00C27373"/>
    <w:rsid w:val="00C27773"/>
    <w:rsid w:val="00C3157D"/>
    <w:rsid w:val="00C3248D"/>
    <w:rsid w:val="00C33280"/>
    <w:rsid w:val="00C33780"/>
    <w:rsid w:val="00C35BB5"/>
    <w:rsid w:val="00C40280"/>
    <w:rsid w:val="00C40663"/>
    <w:rsid w:val="00C41214"/>
    <w:rsid w:val="00C45072"/>
    <w:rsid w:val="00C60CCB"/>
    <w:rsid w:val="00C61E47"/>
    <w:rsid w:val="00C6283B"/>
    <w:rsid w:val="00C66AB5"/>
    <w:rsid w:val="00C67ADC"/>
    <w:rsid w:val="00C7112D"/>
    <w:rsid w:val="00C73E5D"/>
    <w:rsid w:val="00C75605"/>
    <w:rsid w:val="00C75665"/>
    <w:rsid w:val="00C75DDE"/>
    <w:rsid w:val="00C761F7"/>
    <w:rsid w:val="00C76273"/>
    <w:rsid w:val="00C76A54"/>
    <w:rsid w:val="00C80121"/>
    <w:rsid w:val="00C81E87"/>
    <w:rsid w:val="00C82021"/>
    <w:rsid w:val="00C85438"/>
    <w:rsid w:val="00C85AF0"/>
    <w:rsid w:val="00C90116"/>
    <w:rsid w:val="00C90D11"/>
    <w:rsid w:val="00C910E2"/>
    <w:rsid w:val="00C94F4E"/>
    <w:rsid w:val="00C95C98"/>
    <w:rsid w:val="00C95CF5"/>
    <w:rsid w:val="00C964AE"/>
    <w:rsid w:val="00C967E8"/>
    <w:rsid w:val="00C96FCE"/>
    <w:rsid w:val="00CA27DA"/>
    <w:rsid w:val="00CA2CEB"/>
    <w:rsid w:val="00CA3762"/>
    <w:rsid w:val="00CA5CD7"/>
    <w:rsid w:val="00CA75DF"/>
    <w:rsid w:val="00CB389B"/>
    <w:rsid w:val="00CB5579"/>
    <w:rsid w:val="00CB6D8F"/>
    <w:rsid w:val="00CC2E57"/>
    <w:rsid w:val="00CC3458"/>
    <w:rsid w:val="00CC3C2C"/>
    <w:rsid w:val="00CC5F9D"/>
    <w:rsid w:val="00CC65A4"/>
    <w:rsid w:val="00CC6685"/>
    <w:rsid w:val="00CD09F2"/>
    <w:rsid w:val="00CD0CD9"/>
    <w:rsid w:val="00CD1AA6"/>
    <w:rsid w:val="00CD2A46"/>
    <w:rsid w:val="00CD2BC1"/>
    <w:rsid w:val="00CD51C6"/>
    <w:rsid w:val="00CD5C21"/>
    <w:rsid w:val="00CD7948"/>
    <w:rsid w:val="00CE66D3"/>
    <w:rsid w:val="00CF06BD"/>
    <w:rsid w:val="00CF1BB0"/>
    <w:rsid w:val="00CF32A8"/>
    <w:rsid w:val="00CF34CB"/>
    <w:rsid w:val="00CF3C43"/>
    <w:rsid w:val="00CF5D34"/>
    <w:rsid w:val="00CF6E50"/>
    <w:rsid w:val="00CF7A70"/>
    <w:rsid w:val="00CF7DFA"/>
    <w:rsid w:val="00D00F3C"/>
    <w:rsid w:val="00D01BF4"/>
    <w:rsid w:val="00D023C0"/>
    <w:rsid w:val="00D03120"/>
    <w:rsid w:val="00D04979"/>
    <w:rsid w:val="00D04C87"/>
    <w:rsid w:val="00D05691"/>
    <w:rsid w:val="00D056DC"/>
    <w:rsid w:val="00D07490"/>
    <w:rsid w:val="00D10F3D"/>
    <w:rsid w:val="00D155F9"/>
    <w:rsid w:val="00D168F1"/>
    <w:rsid w:val="00D17720"/>
    <w:rsid w:val="00D209BC"/>
    <w:rsid w:val="00D22879"/>
    <w:rsid w:val="00D22CD4"/>
    <w:rsid w:val="00D23E61"/>
    <w:rsid w:val="00D24AE7"/>
    <w:rsid w:val="00D26F58"/>
    <w:rsid w:val="00D27281"/>
    <w:rsid w:val="00D2761C"/>
    <w:rsid w:val="00D30D97"/>
    <w:rsid w:val="00D314DE"/>
    <w:rsid w:val="00D31C5E"/>
    <w:rsid w:val="00D333B7"/>
    <w:rsid w:val="00D336E6"/>
    <w:rsid w:val="00D4024A"/>
    <w:rsid w:val="00D40711"/>
    <w:rsid w:val="00D40A6A"/>
    <w:rsid w:val="00D416F2"/>
    <w:rsid w:val="00D46320"/>
    <w:rsid w:val="00D46D2D"/>
    <w:rsid w:val="00D51404"/>
    <w:rsid w:val="00D540CD"/>
    <w:rsid w:val="00D55DF4"/>
    <w:rsid w:val="00D57B66"/>
    <w:rsid w:val="00D61115"/>
    <w:rsid w:val="00D62E36"/>
    <w:rsid w:val="00D6618E"/>
    <w:rsid w:val="00D6678B"/>
    <w:rsid w:val="00D73AF1"/>
    <w:rsid w:val="00D75ABD"/>
    <w:rsid w:val="00D75C5B"/>
    <w:rsid w:val="00D8269B"/>
    <w:rsid w:val="00D87378"/>
    <w:rsid w:val="00D87447"/>
    <w:rsid w:val="00D913B4"/>
    <w:rsid w:val="00D9186D"/>
    <w:rsid w:val="00D962B1"/>
    <w:rsid w:val="00D96B4D"/>
    <w:rsid w:val="00D97760"/>
    <w:rsid w:val="00DA16E8"/>
    <w:rsid w:val="00DA2310"/>
    <w:rsid w:val="00DB029E"/>
    <w:rsid w:val="00DB083B"/>
    <w:rsid w:val="00DB1EEF"/>
    <w:rsid w:val="00DB3203"/>
    <w:rsid w:val="00DB341D"/>
    <w:rsid w:val="00DB3C7A"/>
    <w:rsid w:val="00DB586C"/>
    <w:rsid w:val="00DB727D"/>
    <w:rsid w:val="00DC0BD4"/>
    <w:rsid w:val="00DC13CC"/>
    <w:rsid w:val="00DC300C"/>
    <w:rsid w:val="00DC6777"/>
    <w:rsid w:val="00DC6A6E"/>
    <w:rsid w:val="00DC6DF9"/>
    <w:rsid w:val="00DC6F40"/>
    <w:rsid w:val="00DC7FEC"/>
    <w:rsid w:val="00DD0727"/>
    <w:rsid w:val="00DD2001"/>
    <w:rsid w:val="00DD5074"/>
    <w:rsid w:val="00DD7D1D"/>
    <w:rsid w:val="00DD7E3B"/>
    <w:rsid w:val="00DE0420"/>
    <w:rsid w:val="00DE5580"/>
    <w:rsid w:val="00DE5C01"/>
    <w:rsid w:val="00DF1FE4"/>
    <w:rsid w:val="00DF284D"/>
    <w:rsid w:val="00DF2B0F"/>
    <w:rsid w:val="00DF2F4A"/>
    <w:rsid w:val="00DF5143"/>
    <w:rsid w:val="00DF590F"/>
    <w:rsid w:val="00DF6781"/>
    <w:rsid w:val="00E00E76"/>
    <w:rsid w:val="00E013F3"/>
    <w:rsid w:val="00E01BA8"/>
    <w:rsid w:val="00E02722"/>
    <w:rsid w:val="00E048D9"/>
    <w:rsid w:val="00E05C0D"/>
    <w:rsid w:val="00E0711C"/>
    <w:rsid w:val="00E07A19"/>
    <w:rsid w:val="00E10F25"/>
    <w:rsid w:val="00E12870"/>
    <w:rsid w:val="00E13EDC"/>
    <w:rsid w:val="00E14AAF"/>
    <w:rsid w:val="00E170DE"/>
    <w:rsid w:val="00E20086"/>
    <w:rsid w:val="00E23C80"/>
    <w:rsid w:val="00E24535"/>
    <w:rsid w:val="00E25FB6"/>
    <w:rsid w:val="00E2769F"/>
    <w:rsid w:val="00E27786"/>
    <w:rsid w:val="00E27892"/>
    <w:rsid w:val="00E33108"/>
    <w:rsid w:val="00E35704"/>
    <w:rsid w:val="00E35933"/>
    <w:rsid w:val="00E3794B"/>
    <w:rsid w:val="00E41FA8"/>
    <w:rsid w:val="00E434D7"/>
    <w:rsid w:val="00E43EE0"/>
    <w:rsid w:val="00E4555A"/>
    <w:rsid w:val="00E459DC"/>
    <w:rsid w:val="00E47A16"/>
    <w:rsid w:val="00E54299"/>
    <w:rsid w:val="00E55EA1"/>
    <w:rsid w:val="00E61068"/>
    <w:rsid w:val="00E6123F"/>
    <w:rsid w:val="00E616A2"/>
    <w:rsid w:val="00E61D06"/>
    <w:rsid w:val="00E628DB"/>
    <w:rsid w:val="00E6383F"/>
    <w:rsid w:val="00E64125"/>
    <w:rsid w:val="00E67A77"/>
    <w:rsid w:val="00E70B59"/>
    <w:rsid w:val="00E80ABF"/>
    <w:rsid w:val="00E80E27"/>
    <w:rsid w:val="00E8317B"/>
    <w:rsid w:val="00E8476C"/>
    <w:rsid w:val="00E84D54"/>
    <w:rsid w:val="00E856F3"/>
    <w:rsid w:val="00E915B0"/>
    <w:rsid w:val="00E91ACE"/>
    <w:rsid w:val="00E91CB9"/>
    <w:rsid w:val="00E92068"/>
    <w:rsid w:val="00E92E07"/>
    <w:rsid w:val="00EA3A5E"/>
    <w:rsid w:val="00EA411B"/>
    <w:rsid w:val="00EA4AE7"/>
    <w:rsid w:val="00EA5544"/>
    <w:rsid w:val="00EA55D1"/>
    <w:rsid w:val="00EA7D7A"/>
    <w:rsid w:val="00EB04DC"/>
    <w:rsid w:val="00EB09CB"/>
    <w:rsid w:val="00EB4675"/>
    <w:rsid w:val="00EB700E"/>
    <w:rsid w:val="00EB71EE"/>
    <w:rsid w:val="00EC0353"/>
    <w:rsid w:val="00EC04F1"/>
    <w:rsid w:val="00EC1977"/>
    <w:rsid w:val="00EC1B41"/>
    <w:rsid w:val="00EC5048"/>
    <w:rsid w:val="00ED3513"/>
    <w:rsid w:val="00ED5693"/>
    <w:rsid w:val="00EE082C"/>
    <w:rsid w:val="00EE1BB4"/>
    <w:rsid w:val="00EE284A"/>
    <w:rsid w:val="00EE5225"/>
    <w:rsid w:val="00EE7044"/>
    <w:rsid w:val="00EE7A46"/>
    <w:rsid w:val="00EF1161"/>
    <w:rsid w:val="00EF7BF1"/>
    <w:rsid w:val="00F00BF4"/>
    <w:rsid w:val="00F035EA"/>
    <w:rsid w:val="00F107AD"/>
    <w:rsid w:val="00F10F8E"/>
    <w:rsid w:val="00F12827"/>
    <w:rsid w:val="00F1568B"/>
    <w:rsid w:val="00F16AE8"/>
    <w:rsid w:val="00F201F5"/>
    <w:rsid w:val="00F204CD"/>
    <w:rsid w:val="00F2116F"/>
    <w:rsid w:val="00F2373B"/>
    <w:rsid w:val="00F24209"/>
    <w:rsid w:val="00F25663"/>
    <w:rsid w:val="00F2656A"/>
    <w:rsid w:val="00F2777D"/>
    <w:rsid w:val="00F31066"/>
    <w:rsid w:val="00F32522"/>
    <w:rsid w:val="00F32574"/>
    <w:rsid w:val="00F33C09"/>
    <w:rsid w:val="00F36D34"/>
    <w:rsid w:val="00F37108"/>
    <w:rsid w:val="00F37C36"/>
    <w:rsid w:val="00F411E3"/>
    <w:rsid w:val="00F42B58"/>
    <w:rsid w:val="00F42E3A"/>
    <w:rsid w:val="00F4335D"/>
    <w:rsid w:val="00F4479D"/>
    <w:rsid w:val="00F4578F"/>
    <w:rsid w:val="00F4692B"/>
    <w:rsid w:val="00F46E2F"/>
    <w:rsid w:val="00F47524"/>
    <w:rsid w:val="00F52A99"/>
    <w:rsid w:val="00F53059"/>
    <w:rsid w:val="00F53C49"/>
    <w:rsid w:val="00F540EF"/>
    <w:rsid w:val="00F5416E"/>
    <w:rsid w:val="00F54E4A"/>
    <w:rsid w:val="00F56728"/>
    <w:rsid w:val="00F7120D"/>
    <w:rsid w:val="00F71D5A"/>
    <w:rsid w:val="00F72DF9"/>
    <w:rsid w:val="00F739C7"/>
    <w:rsid w:val="00F75A48"/>
    <w:rsid w:val="00F76CFA"/>
    <w:rsid w:val="00F80E76"/>
    <w:rsid w:val="00F83811"/>
    <w:rsid w:val="00F846DB"/>
    <w:rsid w:val="00F8579F"/>
    <w:rsid w:val="00F9108D"/>
    <w:rsid w:val="00F91144"/>
    <w:rsid w:val="00F9329E"/>
    <w:rsid w:val="00FA1B94"/>
    <w:rsid w:val="00FA4F63"/>
    <w:rsid w:val="00FA4F67"/>
    <w:rsid w:val="00FA6226"/>
    <w:rsid w:val="00FB21C9"/>
    <w:rsid w:val="00FB6935"/>
    <w:rsid w:val="00FB74E1"/>
    <w:rsid w:val="00FB7E8E"/>
    <w:rsid w:val="00FC1762"/>
    <w:rsid w:val="00FC2B2B"/>
    <w:rsid w:val="00FC32E7"/>
    <w:rsid w:val="00FC3826"/>
    <w:rsid w:val="00FC5D23"/>
    <w:rsid w:val="00FC5F73"/>
    <w:rsid w:val="00FC739C"/>
    <w:rsid w:val="00FD3DE0"/>
    <w:rsid w:val="00FD41E9"/>
    <w:rsid w:val="00FD441B"/>
    <w:rsid w:val="00FE0090"/>
    <w:rsid w:val="00FE2595"/>
    <w:rsid w:val="00FE298B"/>
    <w:rsid w:val="00FE2D7D"/>
    <w:rsid w:val="00FE41A6"/>
    <w:rsid w:val="00FE4AA7"/>
    <w:rsid w:val="00FE574E"/>
    <w:rsid w:val="00FE70DE"/>
    <w:rsid w:val="00FE7131"/>
    <w:rsid w:val="00FF16C8"/>
    <w:rsid w:val="00FF17C0"/>
    <w:rsid w:val="00FF3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9"/>
    <o:shapelayout v:ext="edit">
      <o:idmap v:ext="edit" data="1"/>
      <o:rules v:ext="edit">
        <o:r id="V:Rule4" type="connector" idref="#_x0000_s1077"/>
        <o:r id="V:Rule5" type="connector" idref="#_x0000_s1118"/>
        <o:r id="V:Rule6" type="connector" idref="#_x0000_s1076"/>
      </o:rules>
    </o:shapelayout>
  </w:shapeDefaults>
  <w:decimalSymbol w:val="."/>
  <w:listSeparator w:val=","/>
  <w14:docId w14:val="60F0DA0A"/>
  <w15:chartTrackingRefBased/>
  <w15:docId w15:val="{69743FA0-D8A9-4040-A64E-5282128CC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B48BE"/>
    <w:rPr>
      <w:rFonts w:ascii="VNI-Centur" w:hAnsi="VNI-Centur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VNI-Book" w:hAnsi="VNI-Book"/>
      <w:b/>
      <w:sz w:val="2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VNI-Book" w:hAnsi="VNI-Book"/>
      <w:b/>
      <w:i/>
      <w:sz w:val="28"/>
    </w:rPr>
  </w:style>
  <w:style w:type="paragraph" w:styleId="Heading3">
    <w:name w:val="heading 3"/>
    <w:basedOn w:val="Normal"/>
    <w:next w:val="Normal"/>
    <w:qFormat/>
    <w:pPr>
      <w:keepNext/>
      <w:ind w:left="1440"/>
      <w:outlineLvl w:val="2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1440" w:firstLine="720"/>
    </w:pPr>
  </w:style>
  <w:style w:type="paragraph" w:styleId="BodyTextIndent2">
    <w:name w:val="Body Text Indent 2"/>
    <w:basedOn w:val="Normal"/>
    <w:pPr>
      <w:ind w:left="1440"/>
    </w:pPr>
    <w:rPr>
      <w:b/>
      <w:sz w:val="28"/>
    </w:rPr>
  </w:style>
  <w:style w:type="paragraph" w:styleId="BalloonText">
    <w:name w:val="Balloon Text"/>
    <w:basedOn w:val="Normal"/>
    <w:link w:val="BalloonTextChar"/>
    <w:rsid w:val="00505C9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505C9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rsid w:val="009E185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9E185D"/>
    <w:rPr>
      <w:rFonts w:ascii="VNI-Centur" w:hAnsi="VNI-Centur"/>
      <w:sz w:val="24"/>
    </w:rPr>
  </w:style>
  <w:style w:type="paragraph" w:styleId="Footer">
    <w:name w:val="footer"/>
    <w:basedOn w:val="Normal"/>
    <w:link w:val="FooterChar"/>
    <w:rsid w:val="009E185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9E185D"/>
    <w:rPr>
      <w:rFonts w:ascii="VNI-Centur" w:hAnsi="VNI-Centur"/>
      <w:sz w:val="24"/>
    </w:rPr>
  </w:style>
  <w:style w:type="table" w:styleId="TableGrid">
    <w:name w:val="Table Grid"/>
    <w:basedOn w:val="TableNormal"/>
    <w:rsid w:val="009838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8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3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_Tuyen%20sinh%20lop%201\file%20tuy&#7875;n%20sinh.xlsx" TargetMode="External"/><Relationship Id="rId1" Type="http://schemas.openxmlformats.org/officeDocument/2006/relationships/attachedTemplate" Target="file:///C:\NND\DBM_NND\DBM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C148C-9223-4E48-A77B-32205F10F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DBM.dotm</Template>
  <TotalTime>365</TotalTime>
  <Pages>2</Pages>
  <Words>801</Words>
  <Characters>4571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Phoøng Giaùo Duïc-Ñaøo Taïo Quaän 7</vt:lpstr>
    </vt:vector>
  </TitlesOfParts>
  <Company>PGD NHA BE</Company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Phoøng Giaùo Duïc-Ñaøo Taïo Quaän 7</dc:title>
  <dc:subject/>
  <dc:creator>OPEY A.</dc:creator>
  <cp:keywords/>
  <dc:description/>
  <cp:lastModifiedBy>Ngọc Vân Từ</cp:lastModifiedBy>
  <cp:revision>54</cp:revision>
  <cp:lastPrinted>2025-08-13T03:29:00Z</cp:lastPrinted>
  <dcterms:created xsi:type="dcterms:W3CDTF">2026-03-30T01:13:00Z</dcterms:created>
  <dcterms:modified xsi:type="dcterms:W3CDTF">2026-04-30T06:16:00Z</dcterms:modified>
</cp:coreProperties>
</file>